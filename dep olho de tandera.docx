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1224803268"/>
        <w:docPartObj>
          <w:docPartGallery w:val="Cover Pages"/>
          <w:docPartUnique/>
        </w:docPartObj>
      </w:sdtPr>
      <w:sdtEndPr>
        <w:rPr>
          <w:b/>
          <w:bCs/>
          <w:caps/>
          <w:color w:val="FF0000"/>
        </w:rPr>
      </w:sdtEndPr>
      <w:sdtContent>
        <w:p w14:paraId="1DD2A779" w14:textId="77777777" w:rsidR="00A0417E" w:rsidRDefault="00C21D39">
          <w:r w:rsidRPr="00095045">
            <w:rPr>
              <w:b/>
              <w:bCs/>
              <w:caps/>
              <w:noProof/>
              <w:lang w:eastAsia="pt-BR"/>
            </w:rPr>
            <mc:AlternateContent>
              <mc:Choice Requires="wps">
                <w:drawing>
                  <wp:anchor distT="0" distB="0" distL="114300" distR="457200" simplePos="0" relativeHeight="251699712" behindDoc="0" locked="0" layoutInCell="0" allowOverlap="1" wp14:anchorId="13478CB7" wp14:editId="3AEE0AF1">
                    <wp:simplePos x="0" y="0"/>
                    <wp:positionH relativeFrom="margin">
                      <wp:posOffset>370840</wp:posOffset>
                    </wp:positionH>
                    <wp:positionV relativeFrom="margin">
                      <wp:posOffset>-1129665</wp:posOffset>
                    </wp:positionV>
                    <wp:extent cx="1727835" cy="4366895"/>
                    <wp:effectExtent l="0" t="81280" r="19685" b="19685"/>
                    <wp:wrapSquare wrapText="bothSides"/>
                    <wp:docPr id="295" name="AutoForma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0" y="0"/>
                              <a:ext cx="1727835" cy="4366895"/>
                            </a:xfrm>
                            <a:prstGeom prst="bracketPair">
                              <a:avLst>
                                <a:gd name="adj" fmla="val 10861"/>
                              </a:avLst>
                            </a:prstGeom>
                            <a:noFill/>
                            <a:ln w="12700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prstShdw prst="shdw13" dist="53882" dir="18900000">
                                <a:srgbClr val="808080">
                                  <a:alpha val="50000"/>
                                </a:srgbClr>
                              </a:prst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4F81BD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8554ED9" w14:textId="77777777" w:rsidR="00C83C3E" w:rsidRPr="00095045" w:rsidRDefault="00C83C3E" w:rsidP="00095045">
                                <w:pP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</w:pPr>
                                <w:r w:rsidRPr="00095045"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>P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 xml:space="preserve">rojeto: </w:t>
                                </w:r>
                                <w:sdt>
                                  <w:sdtPr>
                                    <w:rPr>
                                      <w:b/>
                                      <w:i/>
                                      <w:iCs/>
                                      <w:color w:val="8B7B57" w:themeColor="background2" w:themeShade="80"/>
                                      <w:sz w:val="44"/>
                                    </w:rPr>
                                    <w:alias w:val="Assunto"/>
                                    <w:tag w:val=""/>
                                    <w:id w:val="-13583458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b/>
                                        <w:i/>
                                        <w:iCs/>
                                        <w:color w:val="8B7B57" w:themeColor="background2" w:themeShade="80"/>
                                        <w:sz w:val="44"/>
                                      </w:rPr>
                                      <w:t>[Olho de Tandera]</w:t>
                                    </w:r>
                                  </w:sdtContent>
                                </w:sdt>
                              </w:p>
                              <w:p w14:paraId="0A00D840" w14:textId="7E7F6D0A" w:rsidR="00C83C3E" w:rsidRPr="00095045" w:rsidRDefault="00C83C3E" w:rsidP="000641D0">
                                <w:pP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36"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>[Colete ultrassônico para deficiente Visual</w:t>
                                </w:r>
                                <w:r w:rsidRPr="00095045">
                                  <w:rPr>
                                    <w:b/>
                                    <w:i/>
                                    <w:iCs/>
                                    <w:color w:val="8B7B57" w:themeColor="background2" w:themeShade="80"/>
                                    <w:sz w:val="44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vert="horz" wrap="square" lIns="228600" tIns="228600" rIns="91440" bIns="2286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478CB7" id="_x0000_t185" coordsize="21600,21600" o:spt="185" adj="3600" path="m@0,nfqx0@0l0@2qy@0,21600em@1,nfqx21600@0l21600@2qy@1,21600em@0,nsqx0@0l0@2qy@0,21600l@1,21600qx21600@2l21600@0qy@1,xe" filled="f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o:extrusionok="f" gradientshapeok="t" limo="10800,10800" o:connecttype="custom" o:connectlocs="@8,0;0,@9;@8,@7;@6,@9" textboxrect="@3,@3,@4,@5"/>
                    <v:handles>
                      <v:h position="#0,topLeft" switch="" xrange="0,10800"/>
                    </v:handles>
                  </v:shapetype>
                  <v:shape id="AutoForma 2" o:spid="_x0000_s1026" type="#_x0000_t185" style="position:absolute;margin-left:29.2pt;margin-top:-88.95pt;width:136.05pt;height:343.85pt;rotation:90;z-index:251699712;visibility:visible;mso-wrap-style:square;mso-width-percent:0;mso-height-percent:0;mso-wrap-distance-left:9pt;mso-wrap-distance-top:0;mso-wrap-distance-right:36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" o:allowincell="f" adj="2346" fillcolor="#4f81bd" strokecolor="#4f81bd" strokeweight="1pt">
                    <v:shadow on="t" type="double" opacity=".5" color2="shadow add(102)" offset="3pt,-3pt" offset2="6pt,-6pt"/>
                    <v:textbox inset="18pt,18pt,,18pt">
                      <w:txbxContent>
                        <w:p w14:paraId="48554ED9" w14:textId="77777777" w:rsidR="00C83C3E" w:rsidRPr="00095045" w:rsidRDefault="00C83C3E" w:rsidP="00095045">
                          <w:pP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</w:pPr>
                          <w:r w:rsidRPr="00095045"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>P</w:t>
                          </w:r>
                          <w: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 xml:space="preserve">rojeto: </w:t>
                          </w:r>
                          <w:sdt>
                            <w:sdtPr>
                              <w:rPr>
                                <w:b/>
                                <w:i/>
                                <w:iCs/>
                                <w:color w:val="8B7B57" w:themeColor="background2" w:themeShade="80"/>
                                <w:sz w:val="44"/>
                              </w:rPr>
                              <w:alias w:val="Assunto"/>
                              <w:tag w:val=""/>
                              <w:id w:val="-13583458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b/>
                                  <w:i/>
                                  <w:iCs/>
                                  <w:color w:val="8B7B57" w:themeColor="background2" w:themeShade="80"/>
                                  <w:sz w:val="44"/>
                                </w:rPr>
                                <w:t>[Olho de Tandera]</w:t>
                              </w:r>
                            </w:sdtContent>
                          </w:sdt>
                        </w:p>
                        <w:p w14:paraId="0A00D840" w14:textId="7E7F6D0A" w:rsidR="00C83C3E" w:rsidRPr="00095045" w:rsidRDefault="00C83C3E" w:rsidP="000641D0">
                          <w:pP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36"/>
                            </w:rPr>
                          </w:pPr>
                          <w:r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>[Colete ultrassônico para deficiente Visual</w:t>
                          </w:r>
                          <w:r w:rsidRPr="00095045">
                            <w:rPr>
                              <w:b/>
                              <w:i/>
                              <w:iCs/>
                              <w:color w:val="8B7B57" w:themeColor="background2" w:themeShade="80"/>
                              <w:sz w:val="44"/>
                            </w:rPr>
                            <w:t>]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095045"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38272" behindDoc="0" locked="0" layoutInCell="0" allowOverlap="1" wp14:anchorId="663C5221" wp14:editId="3327AD4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8960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6D6E71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148" y="0"/>
                                <a:ext cx="4077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o"/>
                                    <w:id w:val="466008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11-22T00:00:00Z">
                                      <w:dateFormat w:val="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3036B51" w14:textId="77777777" w:rsidR="00C83C3E" w:rsidRDefault="00C83C3E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pt-BR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pt-BR"/>
                                    </w:rPr>
                                    <w:alias w:val="Autor"/>
                                    <w:id w:val="-1893719689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53C40DF" w14:textId="77777777" w:rsidR="00C83C3E" w:rsidRPr="00A0417E" w:rsidRDefault="00C83C3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  <w:t>Jefferson Ribeiro de Faria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a"/>
                                    <w:id w:val="848602586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11-22T00:00:00Z">
                                      <w:dateFormat w:val="dd/M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9B7933C" w14:textId="77777777" w:rsidR="00C83C3E" w:rsidRPr="00C6614D" w:rsidRDefault="00C83C3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pt-BR"/>
                                        </w:rPr>
                                        <w:t>22/11/2016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63C5221" id="Grupo 14" o:spid="_x0000_s1027" style="position:absolute;margin-left:193.6pt;margin-top:0;width:244.8pt;height:11in;z-index:251638272;mso-height-percent:1000;mso-position-horizontal:right;mso-position-horizontal-relative:page;mso-position-vertical:top;mso-position-vertical-relative:page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" o:allowincell="f">
                    <v:group id="Group 364" o:spid="_x0000_s1028" style="position:absolute;left:7344;width:4896;height:15840" coordorigin="7560" coordsize="4700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<v:rect id="Rectangle 365" o:spid="_x0000_s1029" style="position:absolute;left:7755;width:4505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" fillcolor="#6d6e71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" fillcolor="#a28e6a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8148;width:4077;height:395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no"/>
                              <w:id w:val="466008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1-22T00:00:00Z">
                                <w:dateFormat w:val="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3036B51" w14:textId="77777777" w:rsidR="00C83C3E" w:rsidRDefault="00C83C3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pt-BR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pt-BR"/>
                              </w:rPr>
                              <w:alias w:val="Autor"/>
                              <w:id w:val="-1893719689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53C40DF" w14:textId="77777777" w:rsidR="00C83C3E" w:rsidRPr="00A0417E" w:rsidRDefault="00C83C3E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pt-BR"/>
                                  </w:rPr>
                                  <w:t>Jefferson Ribeiro de Faria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a"/>
                              <w:id w:val="84860258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1-22T00:00:00Z">
                                <w:dateFormat w:val="dd/M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9B7933C" w14:textId="77777777" w:rsidR="00C83C3E" w:rsidRPr="00C6614D" w:rsidRDefault="00C83C3E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pt-BR"/>
                                  </w:rPr>
                                  <w:t>22/11/2016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4C9E3745" w14:textId="77777777" w:rsidR="00A0417E" w:rsidRPr="00095045" w:rsidRDefault="00AF72A1">
          <w:pPr>
            <w:rPr>
              <w:caps/>
              <w:color w:val="FF0000"/>
            </w:rPr>
          </w:pPr>
          <w:r w:rsidRPr="00095045">
            <w:rPr>
              <w:noProof/>
              <w:color w:val="FF0000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0" allowOverlap="1" wp14:anchorId="11FC71D9" wp14:editId="1CA83D25">
                    <wp:simplePos x="0" y="0"/>
                    <wp:positionH relativeFrom="page">
                      <wp:posOffset>212420</wp:posOffset>
                    </wp:positionH>
                    <wp:positionV relativeFrom="page">
                      <wp:posOffset>2756535</wp:posOffset>
                    </wp:positionV>
                    <wp:extent cx="6487795" cy="910590"/>
                    <wp:effectExtent l="114300" t="114300" r="141605" b="137160"/>
                    <wp:wrapNone/>
                    <wp:docPr id="362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87795" cy="910590"/>
                            </a:xfrm>
                            <a:prstGeom prst="rect">
                              <a:avLst/>
                            </a:prstGeom>
                            <a:solidFill>
                              <a:srgbClr val="ED1C24"/>
                            </a:solidFill>
                            <a:ln w="12700" cap="rnd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glow rad="101600">
                                <a:schemeClr val="accent5">
                                  <a:satMod val="175000"/>
                                  <a:alpha val="40000"/>
                                </a:schemeClr>
                              </a:glow>
                            </a:effectLst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6"/>
                                    <w:szCs w:val="72"/>
                                    <w:lang w:val="pt-BR"/>
                                  </w:rPr>
                                  <w:alias w:val="Título"/>
                                  <w:id w:val="20561696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1B8024" w14:textId="77777777" w:rsidR="00C83C3E" w:rsidRPr="00FA1E6C" w:rsidRDefault="00C83C3E">
                                    <w:pPr>
                                      <w:pStyle w:val="NoSpacing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72"/>
                                        <w:lang w:val="pt-BR"/>
                                      </w:rPr>
                                    </w:pPr>
                                    <w:r w:rsidRPr="00FA1E6C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56"/>
                                        <w:szCs w:val="72"/>
                                        <w:lang w:val="pt-BR"/>
                                      </w:rPr>
                                      <w:t>Declaração do Escopo do Projeto</w:t>
                                    </w:r>
                                  </w:p>
                                </w:sdtContent>
                              </w:sdt>
                              <w:p w14:paraId="09D5C1C9" w14:textId="77777777" w:rsidR="00C83C3E" w:rsidRPr="00FA1E6C" w:rsidRDefault="00C83C3E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FFFFFF" w:themeColor="background1"/>
                                    <w:sz w:val="32"/>
                                    <w:szCs w:val="20"/>
                                    <w:lang w:val="pt-BR"/>
                                  </w:rPr>
                                </w:pPr>
                                <w:r w:rsidRPr="00FA1E6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FFFFFF" w:themeColor="background1"/>
                                    <w:sz w:val="32"/>
                                    <w:szCs w:val="20"/>
                                    <w:lang w:val="pt-BR"/>
                                  </w:rPr>
                                  <w:t>Baseado na 5ª edição do Guia PMBOK®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1FC71D9" id="Retângulo 16" o:spid="_x0000_s1033" style="position:absolute;margin-left:16.75pt;margin-top:217.05pt;width:510.85pt;height:71.7pt;z-index:251671040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" o:allowincell="f" fillcolor="#ed1c24" strokecolor="black [3213]" strokeweight="1pt">
                    <v:stroke endcap="round"/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6"/>
                              <w:szCs w:val="72"/>
                              <w:lang w:val="pt-BR"/>
                            </w:rPr>
                            <w:alias w:val="Título"/>
                            <w:id w:val="20561696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61B8024" w14:textId="77777777" w:rsidR="00C83C3E" w:rsidRPr="00FA1E6C" w:rsidRDefault="00C83C3E">
                              <w:pPr>
                                <w:pStyle w:val="NoSpacing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  <w:lang w:val="pt-BR"/>
                                </w:rPr>
                              </w:pPr>
                              <w:r w:rsidRPr="00FA1E6C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  <w:lang w:val="pt-BR"/>
                                </w:rPr>
                                <w:t>Declaração do Escopo do Projeto</w:t>
                              </w:r>
                            </w:p>
                          </w:sdtContent>
                        </w:sdt>
                        <w:p w14:paraId="09D5C1C9" w14:textId="77777777" w:rsidR="00C83C3E" w:rsidRPr="00FA1E6C" w:rsidRDefault="00C83C3E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32"/>
                              <w:szCs w:val="20"/>
                              <w:lang w:val="pt-BR"/>
                            </w:rPr>
                          </w:pPr>
                          <w:r w:rsidRPr="00FA1E6C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32"/>
                              <w:szCs w:val="20"/>
                              <w:lang w:val="pt-BR"/>
                            </w:rPr>
                            <w:t>Baseado na 5ª edição do Guia PMBOK®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0417E" w:rsidRPr="00095045">
            <w:rPr>
              <w:b/>
              <w:bCs/>
              <w:caps/>
              <w:color w:val="FF0000"/>
            </w:rPr>
            <w:br w:type="page"/>
          </w:r>
        </w:p>
      </w:sdtContent>
    </w:sdt>
    <w:p w14:paraId="45B84A70" w14:textId="77777777" w:rsidR="000641D0" w:rsidRPr="000641D0" w:rsidRDefault="002A3E79" w:rsidP="2876F50D">
      <w:pPr>
        <w:pStyle w:val="Heading1"/>
        <w:rPr>
          <w:rFonts w:asciiTheme="minorHAnsi" w:eastAsiaTheme="minorEastAsia" w:hAnsiTheme="minorHAnsi" w:cstheme="minorBidi"/>
        </w:rPr>
      </w:pPr>
      <w:bookmarkStart w:id="0" w:name="_Toc346609470"/>
      <w:r w:rsidRPr="2876F50D">
        <w:rPr>
          <w:rFonts w:ascii="Calibri" w:eastAsia="Calibri" w:hAnsi="Calibri" w:cs="Calibri"/>
          <w:color w:val="9D3511"/>
        </w:rPr>
        <w:lastRenderedPageBreak/>
        <w:t>Histórico de alterações</w:t>
      </w:r>
      <w:r w:rsidR="000641D0" w:rsidRPr="2876F50D">
        <w:rPr>
          <w:rFonts w:ascii="Calibri" w:eastAsia="Calibri" w:hAnsi="Calibri" w:cs="Calibri"/>
          <w:color w:val="9D3511"/>
        </w:rPr>
        <w:t xml:space="preserve"> do documento</w:t>
      </w:r>
      <w:bookmarkEnd w:id="0"/>
    </w:p>
    <w:tbl>
      <w:tblPr>
        <w:tblStyle w:val="ColorfulGrid-Accent1"/>
        <w:tblW w:w="0" w:type="auto"/>
        <w:tblLayout w:type="fixed"/>
        <w:tblLook w:val="0000" w:firstRow="0" w:lastRow="0" w:firstColumn="0" w:lastColumn="0" w:noHBand="0" w:noVBand="0"/>
      </w:tblPr>
      <w:tblGrid>
        <w:gridCol w:w="1210"/>
        <w:gridCol w:w="3251"/>
        <w:gridCol w:w="2835"/>
        <w:gridCol w:w="1459"/>
      </w:tblGrid>
      <w:tr w:rsidR="000641D0" w:rsidRPr="000641D0" w14:paraId="6E25B5C2" w14:textId="77777777" w:rsidTr="2876F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14:paraId="6E48CC68" w14:textId="77777777" w:rsidR="000641D0" w:rsidRPr="000641D0" w:rsidRDefault="2876F50D" w:rsidP="2876F50D">
            <w:pPr>
              <w:tabs>
                <w:tab w:val="left" w:pos="567"/>
              </w:tabs>
              <w:jc w:val="center"/>
              <w:rPr>
                <w:b/>
                <w:bCs/>
                <w:i/>
                <w:iCs/>
              </w:rPr>
            </w:pPr>
            <w:r w:rsidRPr="2876F50D">
              <w:rPr>
                <w:b/>
                <w:bCs/>
                <w:i/>
                <w:iCs/>
              </w:rPr>
              <w:t>Versão</w:t>
            </w:r>
          </w:p>
        </w:tc>
        <w:tc>
          <w:tcPr>
            <w:tcW w:w="3251" w:type="dxa"/>
          </w:tcPr>
          <w:p w14:paraId="23BC47FE" w14:textId="77777777" w:rsidR="000641D0" w:rsidRPr="000641D0" w:rsidRDefault="2876F50D" w:rsidP="2876F50D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2876F50D">
              <w:rPr>
                <w:b/>
                <w:bCs/>
                <w:i/>
                <w:iCs/>
              </w:rPr>
              <w:t>Alteração efetuada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1ED75F64" w14:textId="77777777" w:rsidR="000641D0" w:rsidRPr="000641D0" w:rsidRDefault="2876F50D" w:rsidP="2876F50D">
            <w:pPr>
              <w:tabs>
                <w:tab w:val="left" w:pos="567"/>
              </w:tabs>
              <w:jc w:val="center"/>
              <w:rPr>
                <w:b/>
                <w:bCs/>
                <w:i/>
                <w:iCs/>
              </w:rPr>
            </w:pPr>
            <w:r w:rsidRPr="2876F50D">
              <w:rPr>
                <w:b/>
                <w:bCs/>
                <w:i/>
                <w:iCs/>
              </w:rPr>
              <w:t xml:space="preserve">Responsável </w:t>
            </w:r>
          </w:p>
        </w:tc>
        <w:tc>
          <w:tcPr>
            <w:tcW w:w="1459" w:type="dxa"/>
          </w:tcPr>
          <w:p w14:paraId="785FF8B0" w14:textId="77777777" w:rsidR="000641D0" w:rsidRPr="000641D0" w:rsidRDefault="2876F50D" w:rsidP="2876F50D">
            <w:pPr>
              <w:tabs>
                <w:tab w:val="left" w:pos="56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2876F50D">
              <w:rPr>
                <w:b/>
                <w:bCs/>
                <w:i/>
                <w:iCs/>
              </w:rPr>
              <w:t xml:space="preserve">Data </w:t>
            </w:r>
          </w:p>
        </w:tc>
      </w:tr>
      <w:tr w:rsidR="000641D0" w:rsidRPr="000641D0" w14:paraId="38177514" w14:textId="77777777" w:rsidTr="2876F50D">
        <w:trPr>
          <w:trHeight w:val="4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0" w:type="dxa"/>
          </w:tcPr>
          <w:p w14:paraId="3A4DB40A" w14:textId="77777777" w:rsidR="000641D0" w:rsidRPr="000641D0" w:rsidRDefault="000641D0" w:rsidP="00A72718">
            <w:pPr>
              <w:tabs>
                <w:tab w:val="left" w:pos="567"/>
              </w:tabs>
              <w:jc w:val="center"/>
            </w:pPr>
            <w:r w:rsidRPr="000641D0">
              <w:t>1.0</w:t>
            </w:r>
          </w:p>
        </w:tc>
        <w:tc>
          <w:tcPr>
            <w:tcW w:w="3251" w:type="dxa"/>
          </w:tcPr>
          <w:p w14:paraId="64CCD974" w14:textId="77777777" w:rsidR="000641D0" w:rsidRPr="000641D0" w:rsidRDefault="2876F50D" w:rsidP="00A72718">
            <w:pPr>
              <w:tabs>
                <w:tab w:val="left" w:pos="56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Versão inicial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09E3B385" w14:textId="77777777" w:rsidR="000641D0" w:rsidRPr="000641D0" w:rsidRDefault="000641D0" w:rsidP="00A72718">
            <w:pPr>
              <w:tabs>
                <w:tab w:val="left" w:pos="567"/>
              </w:tabs>
              <w:jc w:val="center"/>
            </w:pPr>
          </w:p>
        </w:tc>
        <w:tc>
          <w:tcPr>
            <w:tcW w:w="1459" w:type="dxa"/>
          </w:tcPr>
          <w:p w14:paraId="159E2CE0" w14:textId="77777777" w:rsidR="000641D0" w:rsidRPr="000641D0" w:rsidRDefault="000641D0" w:rsidP="00A72718">
            <w:pPr>
              <w:tabs>
                <w:tab w:val="left" w:pos="5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50AD859" w14:textId="77777777" w:rsidR="005C0F56" w:rsidRPr="00F660B3" w:rsidRDefault="005C0F56" w:rsidP="00521FF5">
      <w:r w:rsidRPr="00F660B3">
        <w:br w:type="column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2020453492"/>
        <w:docPartObj>
          <w:docPartGallery w:val="Table of Contents"/>
          <w:docPartUnique/>
        </w:docPartObj>
      </w:sdtPr>
      <w:sdtEndPr/>
      <w:sdtContent>
        <w:p w14:paraId="266D7B70" w14:textId="77777777" w:rsidR="00F16400" w:rsidRDefault="2876F50D">
          <w:pPr>
            <w:pStyle w:val="TOCHeading"/>
          </w:pPr>
          <w:r>
            <w:t>Sumário</w:t>
          </w:r>
        </w:p>
        <w:p w14:paraId="3052A047" w14:textId="77777777" w:rsidR="00742B03" w:rsidRDefault="00F16400">
          <w:pPr>
            <w:pStyle w:val="TOC1"/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6609470" w:history="1">
            <w:r w:rsidR="00742B03" w:rsidRPr="00991C2C">
              <w:rPr>
                <w:rStyle w:val="Hyperlink"/>
                <w:rFonts w:ascii="Calibri" w:hAnsi="Calibri"/>
                <w:noProof/>
              </w:rPr>
              <w:t>Histórico de alterações do documento</w:t>
            </w:r>
            <w:r w:rsidR="00742B03">
              <w:rPr>
                <w:noProof/>
                <w:webHidden/>
              </w:rPr>
              <w:tab/>
            </w:r>
            <w:r w:rsidR="00742B03">
              <w:rPr>
                <w:noProof/>
                <w:webHidden/>
              </w:rPr>
              <w:fldChar w:fldCharType="begin"/>
            </w:r>
            <w:r w:rsidR="00742B03">
              <w:rPr>
                <w:noProof/>
                <w:webHidden/>
              </w:rPr>
              <w:instrText xml:space="preserve"> PAGEREF _Toc346609470 \h </w:instrText>
            </w:r>
            <w:r w:rsidR="00742B03">
              <w:rPr>
                <w:noProof/>
                <w:webHidden/>
              </w:rPr>
            </w:r>
            <w:r w:rsidR="00742B03">
              <w:rPr>
                <w:noProof/>
                <w:webHidden/>
              </w:rPr>
              <w:fldChar w:fldCharType="separate"/>
            </w:r>
            <w:r w:rsidR="00742B03">
              <w:rPr>
                <w:noProof/>
                <w:webHidden/>
              </w:rPr>
              <w:t>1</w:t>
            </w:r>
            <w:r w:rsidR="00742B03">
              <w:rPr>
                <w:noProof/>
                <w:webHidden/>
              </w:rPr>
              <w:fldChar w:fldCharType="end"/>
            </w:r>
          </w:hyperlink>
        </w:p>
        <w:p w14:paraId="00D57AF6" w14:textId="77777777" w:rsidR="00742B03" w:rsidRDefault="008135A3">
          <w:pPr>
            <w:pStyle w:val="TOC1"/>
            <w:tabs>
              <w:tab w:val="left" w:pos="1100"/>
            </w:tabs>
            <w:rPr>
              <w:noProof/>
              <w:lang w:eastAsia="pt-BR"/>
            </w:rPr>
          </w:pPr>
          <w:hyperlink w:anchor="_Toc346609471" w:history="1">
            <w:r w:rsidR="00742B03" w:rsidRPr="00991C2C">
              <w:rPr>
                <w:rStyle w:val="Hyperlink"/>
                <w:rFonts w:ascii="Calibri" w:hAnsi="Calibri"/>
                <w:noProof/>
              </w:rPr>
              <w:t>1.</w:t>
            </w:r>
            <w:r w:rsidR="00742B03">
              <w:rPr>
                <w:noProof/>
                <w:lang w:eastAsia="pt-BR"/>
              </w:rPr>
              <w:tab/>
            </w:r>
            <w:r w:rsidR="00742B03" w:rsidRPr="00991C2C">
              <w:rPr>
                <w:rStyle w:val="Hyperlink"/>
                <w:rFonts w:ascii="Calibri" w:hAnsi="Calibri"/>
                <w:noProof/>
              </w:rPr>
              <w:t>Descrição do escopo do Produto</w:t>
            </w:r>
            <w:r w:rsidR="00742B03">
              <w:rPr>
                <w:noProof/>
                <w:webHidden/>
              </w:rPr>
              <w:tab/>
            </w:r>
            <w:r w:rsidR="00742B03">
              <w:rPr>
                <w:noProof/>
                <w:webHidden/>
              </w:rPr>
              <w:fldChar w:fldCharType="begin"/>
            </w:r>
            <w:r w:rsidR="00742B03">
              <w:rPr>
                <w:noProof/>
                <w:webHidden/>
              </w:rPr>
              <w:instrText xml:space="preserve"> PAGEREF _Toc346609471 \h </w:instrText>
            </w:r>
            <w:r w:rsidR="00742B03">
              <w:rPr>
                <w:noProof/>
                <w:webHidden/>
              </w:rPr>
            </w:r>
            <w:r w:rsidR="00742B03">
              <w:rPr>
                <w:noProof/>
                <w:webHidden/>
              </w:rPr>
              <w:fldChar w:fldCharType="separate"/>
            </w:r>
            <w:r w:rsidR="00742B03">
              <w:rPr>
                <w:noProof/>
                <w:webHidden/>
              </w:rPr>
              <w:t>3</w:t>
            </w:r>
            <w:r w:rsidR="00742B03">
              <w:rPr>
                <w:noProof/>
                <w:webHidden/>
              </w:rPr>
              <w:fldChar w:fldCharType="end"/>
            </w:r>
          </w:hyperlink>
        </w:p>
        <w:p w14:paraId="1CE92F4A" w14:textId="77777777" w:rsidR="00742B03" w:rsidRDefault="008135A3">
          <w:pPr>
            <w:pStyle w:val="TOC1"/>
            <w:tabs>
              <w:tab w:val="left" w:pos="1100"/>
            </w:tabs>
            <w:rPr>
              <w:noProof/>
              <w:lang w:eastAsia="pt-BR"/>
            </w:rPr>
          </w:pPr>
          <w:hyperlink w:anchor="_Toc346609472" w:history="1">
            <w:r w:rsidR="00742B03" w:rsidRPr="00991C2C">
              <w:rPr>
                <w:rStyle w:val="Hyperlink"/>
                <w:rFonts w:ascii="Calibri" w:hAnsi="Calibri"/>
                <w:noProof/>
              </w:rPr>
              <w:t>2.</w:t>
            </w:r>
            <w:r w:rsidR="00742B03">
              <w:rPr>
                <w:noProof/>
                <w:lang w:eastAsia="pt-BR"/>
              </w:rPr>
              <w:tab/>
            </w:r>
            <w:r w:rsidR="00742B03" w:rsidRPr="00991C2C">
              <w:rPr>
                <w:rStyle w:val="Hyperlink"/>
                <w:rFonts w:ascii="Calibri" w:hAnsi="Calibri"/>
                <w:noProof/>
              </w:rPr>
              <w:t>Critérios de aceitação do Produto</w:t>
            </w:r>
            <w:r w:rsidR="00742B03">
              <w:rPr>
                <w:noProof/>
                <w:webHidden/>
              </w:rPr>
              <w:tab/>
            </w:r>
            <w:r w:rsidR="00742B03">
              <w:rPr>
                <w:noProof/>
                <w:webHidden/>
              </w:rPr>
              <w:fldChar w:fldCharType="begin"/>
            </w:r>
            <w:r w:rsidR="00742B03">
              <w:rPr>
                <w:noProof/>
                <w:webHidden/>
              </w:rPr>
              <w:instrText xml:space="preserve"> PAGEREF _Toc346609472 \h </w:instrText>
            </w:r>
            <w:r w:rsidR="00742B03">
              <w:rPr>
                <w:noProof/>
                <w:webHidden/>
              </w:rPr>
            </w:r>
            <w:r w:rsidR="00742B03">
              <w:rPr>
                <w:noProof/>
                <w:webHidden/>
              </w:rPr>
              <w:fldChar w:fldCharType="separate"/>
            </w:r>
            <w:r w:rsidR="00742B03">
              <w:rPr>
                <w:noProof/>
                <w:webHidden/>
              </w:rPr>
              <w:t>3</w:t>
            </w:r>
            <w:r w:rsidR="00742B03">
              <w:rPr>
                <w:noProof/>
                <w:webHidden/>
              </w:rPr>
              <w:fldChar w:fldCharType="end"/>
            </w:r>
          </w:hyperlink>
        </w:p>
        <w:p w14:paraId="1A4D353A" w14:textId="77777777" w:rsidR="00742B03" w:rsidRDefault="008135A3">
          <w:pPr>
            <w:pStyle w:val="TOC1"/>
            <w:tabs>
              <w:tab w:val="left" w:pos="1100"/>
            </w:tabs>
            <w:rPr>
              <w:noProof/>
              <w:lang w:eastAsia="pt-BR"/>
            </w:rPr>
          </w:pPr>
          <w:hyperlink w:anchor="_Toc346609473" w:history="1">
            <w:r w:rsidR="00742B03" w:rsidRPr="00991C2C">
              <w:rPr>
                <w:rStyle w:val="Hyperlink"/>
                <w:rFonts w:ascii="Calibri" w:hAnsi="Calibri"/>
                <w:noProof/>
              </w:rPr>
              <w:t>3.</w:t>
            </w:r>
            <w:r w:rsidR="00742B03">
              <w:rPr>
                <w:noProof/>
                <w:lang w:eastAsia="pt-BR"/>
              </w:rPr>
              <w:tab/>
            </w:r>
            <w:r w:rsidR="00742B03" w:rsidRPr="00991C2C">
              <w:rPr>
                <w:rStyle w:val="Hyperlink"/>
                <w:rFonts w:ascii="Calibri" w:hAnsi="Calibri"/>
                <w:noProof/>
              </w:rPr>
              <w:t>Entregas do Projeto</w:t>
            </w:r>
            <w:r w:rsidR="00742B03">
              <w:rPr>
                <w:noProof/>
                <w:webHidden/>
              </w:rPr>
              <w:tab/>
            </w:r>
            <w:r w:rsidR="00742B03">
              <w:rPr>
                <w:noProof/>
                <w:webHidden/>
              </w:rPr>
              <w:fldChar w:fldCharType="begin"/>
            </w:r>
            <w:r w:rsidR="00742B03">
              <w:rPr>
                <w:noProof/>
                <w:webHidden/>
              </w:rPr>
              <w:instrText xml:space="preserve"> PAGEREF _Toc346609473 \h </w:instrText>
            </w:r>
            <w:r w:rsidR="00742B03">
              <w:rPr>
                <w:noProof/>
                <w:webHidden/>
              </w:rPr>
            </w:r>
            <w:r w:rsidR="00742B03">
              <w:rPr>
                <w:noProof/>
                <w:webHidden/>
              </w:rPr>
              <w:fldChar w:fldCharType="separate"/>
            </w:r>
            <w:r w:rsidR="00742B03">
              <w:rPr>
                <w:noProof/>
                <w:webHidden/>
              </w:rPr>
              <w:t>3</w:t>
            </w:r>
            <w:r w:rsidR="00742B03">
              <w:rPr>
                <w:noProof/>
                <w:webHidden/>
              </w:rPr>
              <w:fldChar w:fldCharType="end"/>
            </w:r>
          </w:hyperlink>
        </w:p>
        <w:p w14:paraId="2B627AA4" w14:textId="77777777" w:rsidR="00742B03" w:rsidRDefault="008135A3">
          <w:pPr>
            <w:pStyle w:val="TOC1"/>
            <w:tabs>
              <w:tab w:val="left" w:pos="1100"/>
            </w:tabs>
            <w:rPr>
              <w:noProof/>
              <w:lang w:eastAsia="pt-BR"/>
            </w:rPr>
          </w:pPr>
          <w:hyperlink w:anchor="_Toc346609474" w:history="1">
            <w:r w:rsidR="00742B03" w:rsidRPr="00991C2C">
              <w:rPr>
                <w:rStyle w:val="Hyperlink"/>
                <w:rFonts w:ascii="Calibri" w:hAnsi="Calibri"/>
                <w:noProof/>
              </w:rPr>
              <w:t>4.</w:t>
            </w:r>
            <w:r w:rsidR="00742B03">
              <w:rPr>
                <w:noProof/>
                <w:lang w:eastAsia="pt-BR"/>
              </w:rPr>
              <w:tab/>
            </w:r>
            <w:r w:rsidR="00742B03" w:rsidRPr="00991C2C">
              <w:rPr>
                <w:rStyle w:val="Hyperlink"/>
                <w:rFonts w:ascii="Calibri" w:hAnsi="Calibri"/>
                <w:noProof/>
              </w:rPr>
              <w:t>Exclusões do Projeto</w:t>
            </w:r>
            <w:r w:rsidR="00742B03">
              <w:rPr>
                <w:noProof/>
                <w:webHidden/>
              </w:rPr>
              <w:tab/>
            </w:r>
            <w:r w:rsidR="00742B03">
              <w:rPr>
                <w:noProof/>
                <w:webHidden/>
              </w:rPr>
              <w:fldChar w:fldCharType="begin"/>
            </w:r>
            <w:r w:rsidR="00742B03">
              <w:rPr>
                <w:noProof/>
                <w:webHidden/>
              </w:rPr>
              <w:instrText xml:space="preserve"> PAGEREF _Toc346609474 \h </w:instrText>
            </w:r>
            <w:r w:rsidR="00742B03">
              <w:rPr>
                <w:noProof/>
                <w:webHidden/>
              </w:rPr>
            </w:r>
            <w:r w:rsidR="00742B03">
              <w:rPr>
                <w:noProof/>
                <w:webHidden/>
              </w:rPr>
              <w:fldChar w:fldCharType="separate"/>
            </w:r>
            <w:r w:rsidR="00742B03">
              <w:rPr>
                <w:noProof/>
                <w:webHidden/>
              </w:rPr>
              <w:t>3</w:t>
            </w:r>
            <w:r w:rsidR="00742B03">
              <w:rPr>
                <w:noProof/>
                <w:webHidden/>
              </w:rPr>
              <w:fldChar w:fldCharType="end"/>
            </w:r>
          </w:hyperlink>
        </w:p>
        <w:p w14:paraId="0966D5F9" w14:textId="77777777" w:rsidR="00742B03" w:rsidRDefault="008135A3">
          <w:pPr>
            <w:pStyle w:val="TOC1"/>
            <w:tabs>
              <w:tab w:val="left" w:pos="1100"/>
            </w:tabs>
            <w:rPr>
              <w:noProof/>
              <w:lang w:eastAsia="pt-BR"/>
            </w:rPr>
          </w:pPr>
          <w:hyperlink w:anchor="_Toc346609475" w:history="1">
            <w:r w:rsidR="00742B03" w:rsidRPr="00991C2C">
              <w:rPr>
                <w:rStyle w:val="Hyperlink"/>
                <w:rFonts w:ascii="Calibri" w:hAnsi="Calibri"/>
                <w:noProof/>
              </w:rPr>
              <w:t>5.</w:t>
            </w:r>
            <w:r w:rsidR="00742B03">
              <w:rPr>
                <w:noProof/>
                <w:lang w:eastAsia="pt-BR"/>
              </w:rPr>
              <w:tab/>
            </w:r>
            <w:r w:rsidR="00742B03" w:rsidRPr="00991C2C">
              <w:rPr>
                <w:rStyle w:val="Hyperlink"/>
                <w:rFonts w:ascii="Calibri" w:hAnsi="Calibri"/>
                <w:noProof/>
              </w:rPr>
              <w:t>Restrições do Projeto</w:t>
            </w:r>
            <w:r w:rsidR="00742B03">
              <w:rPr>
                <w:noProof/>
                <w:webHidden/>
              </w:rPr>
              <w:tab/>
            </w:r>
            <w:r w:rsidR="00742B03">
              <w:rPr>
                <w:noProof/>
                <w:webHidden/>
              </w:rPr>
              <w:fldChar w:fldCharType="begin"/>
            </w:r>
            <w:r w:rsidR="00742B03">
              <w:rPr>
                <w:noProof/>
                <w:webHidden/>
              </w:rPr>
              <w:instrText xml:space="preserve"> PAGEREF _Toc346609475 \h </w:instrText>
            </w:r>
            <w:r w:rsidR="00742B03">
              <w:rPr>
                <w:noProof/>
                <w:webHidden/>
              </w:rPr>
            </w:r>
            <w:r w:rsidR="00742B03">
              <w:rPr>
                <w:noProof/>
                <w:webHidden/>
              </w:rPr>
              <w:fldChar w:fldCharType="separate"/>
            </w:r>
            <w:r w:rsidR="00742B03">
              <w:rPr>
                <w:noProof/>
                <w:webHidden/>
              </w:rPr>
              <w:t>3</w:t>
            </w:r>
            <w:r w:rsidR="00742B03">
              <w:rPr>
                <w:noProof/>
                <w:webHidden/>
              </w:rPr>
              <w:fldChar w:fldCharType="end"/>
            </w:r>
          </w:hyperlink>
        </w:p>
        <w:p w14:paraId="1153D9A4" w14:textId="77777777" w:rsidR="00742B03" w:rsidRDefault="008135A3">
          <w:pPr>
            <w:pStyle w:val="TOC1"/>
            <w:tabs>
              <w:tab w:val="left" w:pos="1100"/>
            </w:tabs>
            <w:rPr>
              <w:noProof/>
              <w:lang w:eastAsia="pt-BR"/>
            </w:rPr>
          </w:pPr>
          <w:hyperlink w:anchor="_Toc346609476" w:history="1">
            <w:r w:rsidR="00742B03" w:rsidRPr="00991C2C">
              <w:rPr>
                <w:rStyle w:val="Hyperlink"/>
                <w:rFonts w:ascii="Calibri" w:hAnsi="Calibri"/>
                <w:noProof/>
              </w:rPr>
              <w:t>6.</w:t>
            </w:r>
            <w:r w:rsidR="00742B03">
              <w:rPr>
                <w:noProof/>
                <w:lang w:eastAsia="pt-BR"/>
              </w:rPr>
              <w:tab/>
            </w:r>
            <w:r w:rsidR="00742B03" w:rsidRPr="00991C2C">
              <w:rPr>
                <w:rStyle w:val="Hyperlink"/>
                <w:rFonts w:ascii="Calibri" w:hAnsi="Calibri"/>
                <w:noProof/>
              </w:rPr>
              <w:t>Premissas do Projeto</w:t>
            </w:r>
            <w:r w:rsidR="00742B03">
              <w:rPr>
                <w:noProof/>
                <w:webHidden/>
              </w:rPr>
              <w:tab/>
            </w:r>
            <w:r w:rsidR="00742B03">
              <w:rPr>
                <w:noProof/>
                <w:webHidden/>
              </w:rPr>
              <w:fldChar w:fldCharType="begin"/>
            </w:r>
            <w:r w:rsidR="00742B03">
              <w:rPr>
                <w:noProof/>
                <w:webHidden/>
              </w:rPr>
              <w:instrText xml:space="preserve"> PAGEREF _Toc346609476 \h </w:instrText>
            </w:r>
            <w:r w:rsidR="00742B03">
              <w:rPr>
                <w:noProof/>
                <w:webHidden/>
              </w:rPr>
            </w:r>
            <w:r w:rsidR="00742B03">
              <w:rPr>
                <w:noProof/>
                <w:webHidden/>
              </w:rPr>
              <w:fldChar w:fldCharType="separate"/>
            </w:r>
            <w:r w:rsidR="00742B03">
              <w:rPr>
                <w:noProof/>
                <w:webHidden/>
              </w:rPr>
              <w:t>3</w:t>
            </w:r>
            <w:r w:rsidR="00742B03">
              <w:rPr>
                <w:noProof/>
                <w:webHidden/>
              </w:rPr>
              <w:fldChar w:fldCharType="end"/>
            </w:r>
          </w:hyperlink>
        </w:p>
        <w:p w14:paraId="6F22321A" w14:textId="77777777" w:rsidR="00F16400" w:rsidRDefault="00F16400">
          <w:r>
            <w:rPr>
              <w:b/>
              <w:bCs/>
            </w:rPr>
            <w:fldChar w:fldCharType="end"/>
          </w:r>
        </w:p>
      </w:sdtContent>
    </w:sdt>
    <w:p w14:paraId="7DE0B2D6" w14:textId="77777777" w:rsidR="00F32A35" w:rsidRDefault="00F32A35">
      <w:pPr>
        <w:rPr>
          <w:rFonts w:ascii="Calibri" w:eastAsiaTheme="majorEastAsia" w:hAnsi="Calibri" w:cstheme="majorBidi"/>
          <w:b/>
          <w:bCs/>
          <w:color w:val="9D3511"/>
          <w:sz w:val="28"/>
          <w:szCs w:val="28"/>
        </w:rPr>
      </w:pPr>
      <w:r>
        <w:rPr>
          <w:rFonts w:ascii="Calibri" w:hAnsi="Calibri"/>
          <w:color w:val="9D3511"/>
        </w:rPr>
        <w:br w:type="page"/>
      </w:r>
    </w:p>
    <w:p w14:paraId="4C3093C8" w14:textId="77777777" w:rsidR="00FA1E6C" w:rsidRPr="00FA1E6C" w:rsidRDefault="00FA1E6C" w:rsidP="00480B2E">
      <w:pPr>
        <w:pStyle w:val="Heading1"/>
        <w:numPr>
          <w:ilvl w:val="0"/>
          <w:numId w:val="3"/>
        </w:numPr>
        <w:ind w:left="567" w:hanging="425"/>
        <w:rPr>
          <w:rFonts w:ascii="Calibri" w:eastAsia="Calibri" w:hAnsi="Calibri" w:cs="Calibri"/>
        </w:rPr>
      </w:pPr>
      <w:bookmarkStart w:id="1" w:name="_Toc346609471"/>
      <w:r w:rsidRPr="2876F50D">
        <w:rPr>
          <w:rFonts w:ascii="Calibri" w:eastAsia="Calibri" w:hAnsi="Calibri" w:cs="Calibri"/>
          <w:color w:val="9D3511"/>
        </w:rPr>
        <w:lastRenderedPageBreak/>
        <w:t>Descrição do escopo do Produto</w:t>
      </w:r>
      <w:bookmarkEnd w:id="1"/>
    </w:p>
    <w:p w14:paraId="38AC4CD2" w14:textId="51E12673" w:rsidR="00FA1E6C" w:rsidRDefault="00FA1E6C" w:rsidP="00FA1E6C">
      <w:pPr>
        <w:pBdr>
          <w:top w:val="single" w:sz="4" w:space="1" w:color="auto"/>
        </w:pBdr>
        <w:spacing w:after="0"/>
        <w:ind w:left="567"/>
      </w:pPr>
    </w:p>
    <w:p w14:paraId="07FD5C44" w14:textId="1A648926" w:rsidR="00C44089" w:rsidRDefault="00C44089" w:rsidP="00DE756B">
      <w:pPr>
        <w:pBdr>
          <w:top w:val="single" w:sz="4" w:space="1" w:color="auto"/>
        </w:pBdr>
        <w:spacing w:after="0"/>
        <w:ind w:left="567"/>
      </w:pPr>
      <w:r>
        <w:t>O projeto Olho de Tandera visa dar ao portador de deficiência visual um</w:t>
      </w:r>
      <w:r w:rsidR="00C16A29">
        <w:t xml:space="preserve">a melhoria na qualidade de </w:t>
      </w:r>
      <w:r w:rsidR="00AD227E">
        <w:t>vida,</w:t>
      </w:r>
      <w:r w:rsidR="002C623D">
        <w:t xml:space="preserve"> </w:t>
      </w:r>
      <w:r>
        <w:t>permitindo que o mesmo possa deslocar</w:t>
      </w:r>
      <w:r w:rsidR="005D0093">
        <w:t>-</w:t>
      </w:r>
      <w:r w:rsidR="00AD227E">
        <w:t>se em</w:t>
      </w:r>
      <w:r>
        <w:t xml:space="preserve"> meio a sociedade sem precisar de ajuda de</w:t>
      </w:r>
      <w:r w:rsidR="005D0093">
        <w:t xml:space="preserve"> </w:t>
      </w:r>
      <w:r w:rsidR="00AD227E">
        <w:t>outras pessoas,</w:t>
      </w:r>
      <w:r>
        <w:t xml:space="preserve"> porem mesmo assim e necessário que o usuário utilize a benga</w:t>
      </w:r>
      <w:r w:rsidR="005D0093">
        <w:t>la devido ao</w:t>
      </w:r>
      <w:r w:rsidR="002C623D">
        <w:t>s</w:t>
      </w:r>
      <w:r w:rsidR="005D0093">
        <w:t xml:space="preserve"> desníveis das ruas que</w:t>
      </w:r>
      <w:r w:rsidR="00C969A4">
        <w:t xml:space="preserve"> podem ocasionar algum acidente.</w:t>
      </w:r>
      <w:r w:rsidR="005D0093">
        <w:t xml:space="preserve"> o projeto olho de </w:t>
      </w:r>
      <w:r w:rsidR="00AD227E">
        <w:t>Tandera</w:t>
      </w:r>
      <w:r w:rsidR="005D0093">
        <w:t xml:space="preserve"> tem como principal função alertar seu usuário de uma possível obstrução</w:t>
      </w:r>
      <w:r w:rsidR="002C623D">
        <w:t xml:space="preserve"> em seu caminho </w:t>
      </w:r>
    </w:p>
    <w:p w14:paraId="019E0441" w14:textId="77777777" w:rsidR="00FA1E6C" w:rsidRPr="00FA1E6C" w:rsidRDefault="00FA1E6C" w:rsidP="00480B2E">
      <w:pPr>
        <w:pStyle w:val="Heading1"/>
        <w:numPr>
          <w:ilvl w:val="0"/>
          <w:numId w:val="3"/>
        </w:numPr>
        <w:ind w:left="567" w:hanging="425"/>
        <w:rPr>
          <w:rFonts w:ascii="Calibri" w:eastAsia="Calibri" w:hAnsi="Calibri" w:cs="Calibri"/>
        </w:rPr>
      </w:pPr>
      <w:bookmarkStart w:id="2" w:name="_Toc346609472"/>
      <w:r w:rsidRPr="2876F50D">
        <w:rPr>
          <w:rFonts w:ascii="Calibri" w:eastAsia="Calibri" w:hAnsi="Calibri" w:cs="Calibri"/>
          <w:color w:val="9D3511"/>
        </w:rPr>
        <w:t>Critérios de aceitação do Produto</w:t>
      </w:r>
      <w:bookmarkEnd w:id="2"/>
    </w:p>
    <w:p w14:paraId="38FED628" w14:textId="4F646000" w:rsidR="00E215CD" w:rsidRDefault="00E215CD" w:rsidP="2876F50D">
      <w:pPr>
        <w:pBdr>
          <w:top w:val="single" w:sz="4" w:space="1" w:color="auto"/>
        </w:pBdr>
        <w:spacing w:after="0"/>
        <w:ind w:left="567"/>
      </w:pPr>
    </w:p>
    <w:p w14:paraId="58C3CA66" w14:textId="343FCB2C" w:rsidR="00C44089" w:rsidRDefault="00C44089" w:rsidP="2876F50D">
      <w:pPr>
        <w:pBdr>
          <w:top w:val="single" w:sz="4" w:space="1" w:color="auto"/>
        </w:pBdr>
        <w:spacing w:after="0"/>
        <w:ind w:left="567"/>
      </w:pPr>
      <w:r>
        <w:t xml:space="preserve">Para aceitação mínima do produto ele deve alertar de forma eficiente ao portador de deficiência visual sobre possíveis obstáculos </w:t>
      </w:r>
    </w:p>
    <w:p w14:paraId="590BB066" w14:textId="77777777" w:rsidR="00FA1E6C" w:rsidRPr="00FA1E6C" w:rsidRDefault="00FA1E6C" w:rsidP="00480B2E">
      <w:pPr>
        <w:pStyle w:val="Heading1"/>
        <w:numPr>
          <w:ilvl w:val="0"/>
          <w:numId w:val="3"/>
        </w:numPr>
        <w:ind w:left="567" w:hanging="425"/>
        <w:rPr>
          <w:rFonts w:ascii="Calibri" w:eastAsia="Calibri" w:hAnsi="Calibri" w:cs="Calibri"/>
        </w:rPr>
      </w:pPr>
      <w:bookmarkStart w:id="3" w:name="_Toc346609473"/>
      <w:r w:rsidRPr="2876F50D">
        <w:rPr>
          <w:rFonts w:ascii="Calibri" w:eastAsia="Calibri" w:hAnsi="Calibri" w:cs="Calibri"/>
          <w:color w:val="9D3511"/>
        </w:rPr>
        <w:t>Entregas do Projeto</w:t>
      </w:r>
      <w:bookmarkEnd w:id="3"/>
    </w:p>
    <w:p w14:paraId="044E5D35" w14:textId="77777777" w:rsidR="00FA1E6C" w:rsidRDefault="00FA1E6C" w:rsidP="00FA1E6C">
      <w:pPr>
        <w:pBdr>
          <w:top w:val="single" w:sz="4" w:space="1" w:color="auto"/>
        </w:pBdr>
        <w:spacing w:after="0"/>
        <w:ind w:left="567"/>
      </w:pPr>
    </w:p>
    <w:p w14:paraId="6CD13CBF" w14:textId="239C6D73" w:rsidR="00C44089" w:rsidRPr="00C44089" w:rsidRDefault="00C44089" w:rsidP="00DE756B">
      <w:pPr>
        <w:pStyle w:val="ListParagraph"/>
        <w:numPr>
          <w:ilvl w:val="0"/>
          <w:numId w:val="14"/>
        </w:numPr>
        <w:jc w:val="both"/>
      </w:pPr>
      <w:r>
        <w:t xml:space="preserve">Documentação, sendo ela, TAP, Caso de </w:t>
      </w:r>
      <w:r w:rsidR="00AD227E">
        <w:t>Uso,</w:t>
      </w:r>
      <w:r>
        <w:t xml:space="preserve"> imagem do protótipo e DEP</w:t>
      </w:r>
    </w:p>
    <w:p w14:paraId="6B2978DB" w14:textId="77777777" w:rsidR="00FA1E6C" w:rsidRPr="00FA1E6C" w:rsidRDefault="00FA1E6C" w:rsidP="00480B2E">
      <w:pPr>
        <w:pStyle w:val="Heading1"/>
        <w:numPr>
          <w:ilvl w:val="0"/>
          <w:numId w:val="3"/>
        </w:numPr>
        <w:ind w:left="567" w:hanging="425"/>
        <w:rPr>
          <w:rFonts w:ascii="Calibri" w:eastAsia="Calibri" w:hAnsi="Calibri" w:cs="Calibri"/>
        </w:rPr>
      </w:pPr>
      <w:bookmarkStart w:id="4" w:name="_Toc346609474"/>
      <w:r w:rsidRPr="2876F50D">
        <w:rPr>
          <w:rFonts w:ascii="Calibri" w:eastAsia="Calibri" w:hAnsi="Calibri" w:cs="Calibri"/>
          <w:color w:val="9D3511"/>
        </w:rPr>
        <w:t>Exclusões do Projeto</w:t>
      </w:r>
      <w:bookmarkEnd w:id="4"/>
    </w:p>
    <w:p w14:paraId="4D29DE89" w14:textId="77777777" w:rsidR="00FA1E6C" w:rsidRDefault="00FA1E6C" w:rsidP="00FA1E6C">
      <w:pPr>
        <w:pBdr>
          <w:top w:val="single" w:sz="4" w:space="1" w:color="auto"/>
        </w:pBdr>
        <w:spacing w:after="0"/>
        <w:ind w:left="567"/>
      </w:pPr>
    </w:p>
    <w:p w14:paraId="1F8E0675" w14:textId="77777777" w:rsidR="00C44089" w:rsidRDefault="00C44089" w:rsidP="00480B2E">
      <w:pPr>
        <w:pStyle w:val="ListParagraph"/>
        <w:numPr>
          <w:ilvl w:val="0"/>
          <w:numId w:val="15"/>
        </w:numPr>
        <w:jc w:val="both"/>
      </w:pPr>
      <w:r>
        <w:t>Sistema operacional diferente de Android</w:t>
      </w:r>
    </w:p>
    <w:p w14:paraId="3BD04F3E" w14:textId="743D9DAA" w:rsidR="00C44089" w:rsidRPr="00C44089" w:rsidRDefault="00C44089" w:rsidP="00480B2E">
      <w:pPr>
        <w:pStyle w:val="ListParagraph"/>
        <w:numPr>
          <w:ilvl w:val="0"/>
          <w:numId w:val="15"/>
        </w:numPr>
        <w:jc w:val="both"/>
      </w:pPr>
      <w:r>
        <w:t xml:space="preserve">Sistema operacional Android abaixo de 5.0 </w:t>
      </w:r>
    </w:p>
    <w:p w14:paraId="18BE6402" w14:textId="77777777" w:rsidR="00FA1E6C" w:rsidRPr="00FA1E6C" w:rsidRDefault="00FA1E6C" w:rsidP="00480B2E">
      <w:pPr>
        <w:pStyle w:val="Heading1"/>
        <w:numPr>
          <w:ilvl w:val="0"/>
          <w:numId w:val="3"/>
        </w:numPr>
        <w:ind w:left="567" w:hanging="425"/>
        <w:rPr>
          <w:rFonts w:ascii="Calibri" w:eastAsia="Calibri" w:hAnsi="Calibri" w:cs="Calibri"/>
        </w:rPr>
      </w:pPr>
      <w:bookmarkStart w:id="5" w:name="_Toc346609475"/>
      <w:r w:rsidRPr="2876F50D">
        <w:rPr>
          <w:rFonts w:ascii="Calibri" w:eastAsia="Calibri" w:hAnsi="Calibri" w:cs="Calibri"/>
          <w:color w:val="9D3511"/>
        </w:rPr>
        <w:t>Restrições do Projeto</w:t>
      </w:r>
      <w:bookmarkEnd w:id="5"/>
    </w:p>
    <w:p w14:paraId="2E3691DC" w14:textId="3485ED82" w:rsidR="00FA1E6C" w:rsidRDefault="00FA1E6C" w:rsidP="00FA1E6C">
      <w:pPr>
        <w:pBdr>
          <w:top w:val="single" w:sz="4" w:space="1" w:color="auto"/>
        </w:pBdr>
        <w:spacing w:after="0"/>
        <w:ind w:left="567"/>
      </w:pPr>
    </w:p>
    <w:p w14:paraId="216C3F44" w14:textId="7640D368" w:rsidR="00C44089" w:rsidRDefault="00BC4D31" w:rsidP="00480B2E">
      <w:pPr>
        <w:pStyle w:val="ListParagraph"/>
        <w:numPr>
          <w:ilvl w:val="0"/>
          <w:numId w:val="6"/>
        </w:numPr>
        <w:pBdr>
          <w:top w:val="single" w:sz="4" w:space="1" w:color="auto"/>
        </w:pBdr>
        <w:spacing w:after="0"/>
      </w:pPr>
      <w:r>
        <w:t>Arduino</w:t>
      </w:r>
    </w:p>
    <w:p w14:paraId="127993CB" w14:textId="665E3FFA" w:rsidR="00E61E1D" w:rsidRDefault="00E61E1D" w:rsidP="00480B2E">
      <w:pPr>
        <w:pStyle w:val="ListParagraph"/>
        <w:numPr>
          <w:ilvl w:val="0"/>
          <w:numId w:val="6"/>
        </w:numPr>
        <w:pBdr>
          <w:top w:val="single" w:sz="4" w:space="1" w:color="auto"/>
        </w:pBdr>
        <w:spacing w:after="0"/>
      </w:pPr>
      <w:r>
        <w:t>Sensor Ultrassônico</w:t>
      </w:r>
    </w:p>
    <w:p w14:paraId="48C95706" w14:textId="41BC8725" w:rsidR="00E61E1D" w:rsidRDefault="00E61E1D" w:rsidP="00480B2E">
      <w:pPr>
        <w:pStyle w:val="ListParagraph"/>
        <w:numPr>
          <w:ilvl w:val="0"/>
          <w:numId w:val="6"/>
        </w:numPr>
        <w:pBdr>
          <w:top w:val="single" w:sz="4" w:space="1" w:color="auto"/>
        </w:pBdr>
        <w:spacing w:after="0"/>
      </w:pPr>
      <w:r>
        <w:t>Celular com Sistema Android 5.0 ou superior(apenas para o aplicativo)</w:t>
      </w:r>
    </w:p>
    <w:p w14:paraId="78996DBB" w14:textId="38442F91" w:rsidR="00E61E1D" w:rsidRDefault="00E61E1D" w:rsidP="00480B2E">
      <w:pPr>
        <w:pStyle w:val="ListParagraph"/>
        <w:numPr>
          <w:ilvl w:val="0"/>
          <w:numId w:val="6"/>
        </w:numPr>
        <w:pBdr>
          <w:top w:val="single" w:sz="4" w:space="1" w:color="auto"/>
        </w:pBdr>
        <w:spacing w:after="0"/>
      </w:pPr>
      <w:r>
        <w:t xml:space="preserve">Celular com </w:t>
      </w:r>
      <w:r w:rsidR="00AD227E">
        <w:t xml:space="preserve">conexão </w:t>
      </w:r>
      <w:r>
        <w:t>bluetooch (apenas para aplicativo)</w:t>
      </w:r>
    </w:p>
    <w:p w14:paraId="7BCE4AE9" w14:textId="66D2DD23" w:rsidR="00604C1A" w:rsidRDefault="00E61E1D" w:rsidP="00480B2E">
      <w:pPr>
        <w:pStyle w:val="ListParagraph"/>
        <w:numPr>
          <w:ilvl w:val="0"/>
          <w:numId w:val="6"/>
        </w:numPr>
        <w:pBdr>
          <w:top w:val="single" w:sz="4" w:space="1" w:color="auto"/>
        </w:pBdr>
        <w:spacing w:after="0"/>
      </w:pPr>
      <w:r>
        <w:t>Vibracall</w:t>
      </w:r>
    </w:p>
    <w:p w14:paraId="5E734724" w14:textId="77777777" w:rsidR="00DC3AC7" w:rsidRPr="00FA1E6C" w:rsidRDefault="00DC3AC7" w:rsidP="00480B2E">
      <w:pPr>
        <w:pStyle w:val="Heading1"/>
        <w:numPr>
          <w:ilvl w:val="0"/>
          <w:numId w:val="3"/>
        </w:numPr>
        <w:ind w:left="567" w:hanging="425"/>
        <w:rPr>
          <w:rFonts w:ascii="Calibri" w:eastAsia="Calibri" w:hAnsi="Calibri" w:cs="Calibri"/>
        </w:rPr>
      </w:pPr>
      <w:bookmarkStart w:id="6" w:name="_Toc346609476"/>
      <w:r w:rsidRPr="2876F50D">
        <w:rPr>
          <w:rFonts w:ascii="Calibri" w:eastAsia="Calibri" w:hAnsi="Calibri" w:cs="Calibri"/>
          <w:color w:val="9D3511"/>
        </w:rPr>
        <w:t>Premissas do Projeto</w:t>
      </w:r>
      <w:bookmarkEnd w:id="6"/>
    </w:p>
    <w:p w14:paraId="050E8508" w14:textId="77777777" w:rsidR="00DC3AC7" w:rsidRDefault="00DC3AC7" w:rsidP="00DC3AC7">
      <w:pPr>
        <w:pBdr>
          <w:top w:val="single" w:sz="4" w:space="1" w:color="auto"/>
        </w:pBdr>
        <w:spacing w:after="0"/>
        <w:ind w:left="567"/>
      </w:pPr>
    </w:p>
    <w:p w14:paraId="2F799AFC" w14:textId="4ACB58F0" w:rsidR="00E215CD" w:rsidRDefault="00E61E1D" w:rsidP="00480B2E">
      <w:pPr>
        <w:pStyle w:val="ListParagraph"/>
        <w:numPr>
          <w:ilvl w:val="0"/>
          <w:numId w:val="7"/>
        </w:numPr>
        <w:pBdr>
          <w:top w:val="single" w:sz="4" w:space="1" w:color="auto"/>
        </w:pBdr>
        <w:spacing w:after="0"/>
      </w:pPr>
      <w:r>
        <w:t>Aprovação do Projeto</w:t>
      </w:r>
    </w:p>
    <w:p w14:paraId="198A4AC3" w14:textId="0AD41150" w:rsidR="00E215CD" w:rsidRDefault="2876F50D" w:rsidP="00480B2E">
      <w:pPr>
        <w:pStyle w:val="ListParagraph"/>
        <w:numPr>
          <w:ilvl w:val="0"/>
          <w:numId w:val="7"/>
        </w:numPr>
        <w:pBdr>
          <w:top w:val="single" w:sz="4" w:space="1" w:color="auto"/>
        </w:pBdr>
        <w:spacing w:after="0"/>
      </w:pPr>
      <w:r>
        <w:t>Aquisição do material</w:t>
      </w:r>
      <w:r w:rsidR="00E61E1D">
        <w:t xml:space="preserve"> para a montagem do projeto</w:t>
      </w:r>
      <w:r>
        <w:t xml:space="preserve"> </w:t>
      </w:r>
    </w:p>
    <w:p w14:paraId="47D79799" w14:textId="3EAA9D91" w:rsidR="00E215CD" w:rsidRDefault="00E61E1D" w:rsidP="00480B2E">
      <w:pPr>
        <w:pStyle w:val="ListParagraph"/>
        <w:numPr>
          <w:ilvl w:val="0"/>
          <w:numId w:val="7"/>
        </w:numPr>
        <w:pBdr>
          <w:top w:val="single" w:sz="4" w:space="1" w:color="auto"/>
        </w:pBdr>
        <w:spacing w:after="0"/>
      </w:pPr>
      <w:r>
        <w:t xml:space="preserve">Conhecimento sobe a linguagem de programação para </w:t>
      </w:r>
      <w:r w:rsidR="003860FB">
        <w:t>Arduino</w:t>
      </w:r>
    </w:p>
    <w:p w14:paraId="6D14EAB6" w14:textId="0728028A" w:rsidR="00E61E1D" w:rsidRDefault="00E61E1D" w:rsidP="00480B2E">
      <w:pPr>
        <w:pStyle w:val="ListParagraph"/>
        <w:numPr>
          <w:ilvl w:val="0"/>
          <w:numId w:val="7"/>
        </w:numPr>
        <w:pBdr>
          <w:top w:val="single" w:sz="4" w:space="1" w:color="auto"/>
        </w:pBdr>
        <w:spacing w:after="0"/>
      </w:pPr>
      <w:r>
        <w:t>Conhecimento sobre montagens de peças eletrônicas</w:t>
      </w:r>
    </w:p>
    <w:p w14:paraId="2A9B7A09" w14:textId="49B2252E" w:rsidR="00E61E1D" w:rsidRDefault="00E61E1D" w:rsidP="00480B2E">
      <w:pPr>
        <w:pStyle w:val="ListParagraph"/>
        <w:numPr>
          <w:ilvl w:val="0"/>
          <w:numId w:val="7"/>
        </w:numPr>
        <w:pBdr>
          <w:top w:val="single" w:sz="4" w:space="1" w:color="auto"/>
        </w:pBdr>
        <w:spacing w:after="0"/>
      </w:pPr>
      <w:r>
        <w:t>Conhecimento sobre a linguagem de programação para Android</w:t>
      </w:r>
    </w:p>
    <w:p w14:paraId="21F521FA" w14:textId="77777777" w:rsidR="00604C1A" w:rsidRDefault="00604C1A" w:rsidP="00604C1A">
      <w:pPr>
        <w:ind w:left="567"/>
        <w:jc w:val="both"/>
      </w:pPr>
    </w:p>
    <w:p w14:paraId="359C7F96" w14:textId="2BF18EF3" w:rsidR="00DC3AC7" w:rsidRPr="00FA1E6C" w:rsidRDefault="2876F50D" w:rsidP="00480B2E">
      <w:pPr>
        <w:pStyle w:val="Heading1"/>
        <w:numPr>
          <w:ilvl w:val="0"/>
          <w:numId w:val="3"/>
        </w:numPr>
        <w:ind w:left="567" w:hanging="425"/>
        <w:rPr>
          <w:rFonts w:ascii="Calibri" w:eastAsia="Calibri" w:hAnsi="Calibri" w:cs="Calibri"/>
        </w:rPr>
      </w:pPr>
      <w:r w:rsidRPr="2876F50D">
        <w:rPr>
          <w:rFonts w:ascii="Calibri" w:eastAsia="Calibri" w:hAnsi="Calibri" w:cs="Calibri"/>
        </w:rPr>
        <w:lastRenderedPageBreak/>
        <w:t xml:space="preserve">Descrição de </w:t>
      </w:r>
      <w:r w:rsidR="003860FB" w:rsidRPr="2876F50D">
        <w:rPr>
          <w:rFonts w:ascii="Calibri" w:eastAsia="Calibri" w:hAnsi="Calibri" w:cs="Calibri"/>
        </w:rPr>
        <w:t>Cenários</w:t>
      </w:r>
    </w:p>
    <w:p w14:paraId="7F513865" w14:textId="77777777" w:rsidR="00DC3AC7" w:rsidRDefault="00DC3AC7" w:rsidP="00DC3AC7">
      <w:pPr>
        <w:pBdr>
          <w:top w:val="single" w:sz="4" w:space="1" w:color="auto"/>
        </w:pBdr>
        <w:spacing w:after="0"/>
        <w:ind w:left="567"/>
      </w:pPr>
    </w:p>
    <w:p w14:paraId="1F5A0D9F" w14:textId="3D496D1C" w:rsidR="002C623D" w:rsidRDefault="2876F50D" w:rsidP="2876F50D">
      <w:pPr>
        <w:spacing w:after="0"/>
        <w:ind w:left="567"/>
      </w:pPr>
      <w:r>
        <w:t xml:space="preserve">Após adquirir o produto </w:t>
      </w:r>
      <w:r w:rsidR="002C623D">
        <w:t xml:space="preserve">Olho de </w:t>
      </w:r>
      <w:r w:rsidR="003860FB">
        <w:t>Tandera (</w:t>
      </w:r>
      <w:r w:rsidR="002C623D">
        <w:t xml:space="preserve">colete </w:t>
      </w:r>
      <w:r w:rsidR="003860FB">
        <w:t>ultrassônico) o</w:t>
      </w:r>
      <w:r>
        <w:t xml:space="preserve"> usuário </w:t>
      </w:r>
      <w:r w:rsidR="002C623D">
        <w:t>irá</w:t>
      </w:r>
      <w:r>
        <w:t xml:space="preserve"> baixar o aplicativo "Olho de Tandera " através d</w:t>
      </w:r>
      <w:r w:rsidR="002C623D">
        <w:t>o aplicativo para celular play Store.</w:t>
      </w:r>
    </w:p>
    <w:p w14:paraId="4D6E4403" w14:textId="4D799E40" w:rsidR="2876F50D" w:rsidRDefault="002C623D" w:rsidP="2876F50D">
      <w:pPr>
        <w:spacing w:after="0"/>
        <w:ind w:left="567"/>
      </w:pPr>
      <w:r>
        <w:t xml:space="preserve"> Após a</w:t>
      </w:r>
      <w:r w:rsidR="00C969A4">
        <w:t xml:space="preserve"> sua instalação</w:t>
      </w:r>
      <w:r w:rsidR="2876F50D">
        <w:t xml:space="preserve"> </w:t>
      </w:r>
      <w:r w:rsidR="00C969A4">
        <w:t>e</w:t>
      </w:r>
      <w:r w:rsidR="2876F50D">
        <w:t>le terá controle sobre as fu</w:t>
      </w:r>
      <w:r>
        <w:t>nções ext</w:t>
      </w:r>
      <w:r w:rsidR="00C969A4">
        <w:t>ras do Olho de Tandera. Que estão citadas abaixo</w:t>
      </w:r>
    </w:p>
    <w:p w14:paraId="643B98E6" w14:textId="77777777" w:rsidR="002C623D" w:rsidRDefault="002C623D" w:rsidP="2876F50D">
      <w:pPr>
        <w:spacing w:after="0"/>
        <w:ind w:left="567"/>
      </w:pPr>
    </w:p>
    <w:p w14:paraId="1B6E59A7" w14:textId="7EA4C881" w:rsidR="002C623D" w:rsidRDefault="002C623D" w:rsidP="009647FC">
      <w:pPr>
        <w:pStyle w:val="ListParagraph"/>
        <w:numPr>
          <w:ilvl w:val="0"/>
          <w:numId w:val="16"/>
        </w:numPr>
        <w:spacing w:after="0"/>
      </w:pPr>
      <w:r w:rsidRPr="002C623D">
        <w:rPr>
          <w:u w:val="single"/>
        </w:rPr>
        <w:t>Comando</w:t>
      </w:r>
      <w:r w:rsidR="2876F50D" w:rsidRPr="002C623D">
        <w:rPr>
          <w:u w:val="single"/>
        </w:rPr>
        <w:t xml:space="preserve"> por </w:t>
      </w:r>
      <w:r w:rsidR="003860FB" w:rsidRPr="002C623D">
        <w:rPr>
          <w:u w:val="single"/>
        </w:rPr>
        <w:t>voz ligar</w:t>
      </w:r>
      <w:r w:rsidR="2876F50D" w:rsidRPr="002C623D">
        <w:rPr>
          <w:u w:val="single"/>
        </w:rPr>
        <w:t xml:space="preserve"> colete:</w:t>
      </w:r>
      <w:r w:rsidR="2876F50D">
        <w:t xml:space="preserve">   através do</w:t>
      </w:r>
      <w:r>
        <w:t>s</w:t>
      </w:r>
      <w:r w:rsidR="2876F50D">
        <w:t xml:space="preserve"> comando</w:t>
      </w:r>
      <w:r>
        <w:t>s</w:t>
      </w:r>
      <w:r w:rsidR="2876F50D">
        <w:t xml:space="preserve"> de </w:t>
      </w:r>
      <w:r w:rsidR="007B63A4">
        <w:t xml:space="preserve">voz para ligar </w:t>
      </w:r>
      <w:r w:rsidR="00C969A4">
        <w:t xml:space="preserve">, </w:t>
      </w:r>
      <w:r w:rsidR="007B63A4">
        <w:t xml:space="preserve">o </w:t>
      </w:r>
      <w:r w:rsidR="003860FB">
        <w:t>aplicativo solicita</w:t>
      </w:r>
      <w:r w:rsidR="007B63A4">
        <w:t xml:space="preserve"> que o colete habilite</w:t>
      </w:r>
      <w:r w:rsidR="2876F50D">
        <w:t xml:space="preserve"> as funções de alerta através da </w:t>
      </w:r>
      <w:r w:rsidR="007B63A4">
        <w:t xml:space="preserve">vibração, </w:t>
      </w:r>
      <w:r w:rsidR="2876F50D">
        <w:t xml:space="preserve">os sensores </w:t>
      </w:r>
      <w:r w:rsidR="007B63A4">
        <w:t>ultrassónicos e o</w:t>
      </w:r>
      <w:r w:rsidR="2876F50D">
        <w:t xml:space="preserve"> modo de detecção </w:t>
      </w:r>
      <w:r w:rsidR="00C969A4">
        <w:t xml:space="preserve">será considerada o </w:t>
      </w:r>
      <w:r w:rsidR="007B63A4">
        <w:t>residencial,</w:t>
      </w:r>
      <w:r w:rsidR="2876F50D">
        <w:t xml:space="preserve"> além de habilitar</w:t>
      </w:r>
      <w:r w:rsidR="007B63A4">
        <w:t xml:space="preserve"> os comandos de voz citados abaixo que serão interpretados pelo aplicativo</w:t>
      </w:r>
    </w:p>
    <w:p w14:paraId="38F7D55B" w14:textId="77777777" w:rsidR="002C623D" w:rsidRDefault="002C623D" w:rsidP="002C623D">
      <w:pPr>
        <w:pStyle w:val="ListParagraph"/>
        <w:spacing w:after="0"/>
        <w:ind w:left="927"/>
      </w:pPr>
    </w:p>
    <w:p w14:paraId="5DDC9FD6" w14:textId="77777777" w:rsidR="00C969A4" w:rsidRDefault="2876F50D" w:rsidP="009647FC">
      <w:pPr>
        <w:pStyle w:val="ListParagraph"/>
        <w:numPr>
          <w:ilvl w:val="0"/>
          <w:numId w:val="16"/>
        </w:numPr>
        <w:spacing w:after="0"/>
      </w:pPr>
      <w:r w:rsidRPr="002C623D">
        <w:rPr>
          <w:u w:val="single"/>
        </w:rPr>
        <w:t>Comando por voz ativar áudio:</w:t>
      </w:r>
      <w:r>
        <w:t xml:space="preserve"> através do comando de voz</w:t>
      </w:r>
      <w:r w:rsidR="007B63A4">
        <w:t xml:space="preserve"> para </w:t>
      </w:r>
      <w:r w:rsidR="003860FB">
        <w:t>ativar o</w:t>
      </w:r>
      <w:r w:rsidR="007B63A4">
        <w:t xml:space="preserve"> alerta </w:t>
      </w:r>
      <w:r w:rsidR="003860FB">
        <w:t>sonoro,</w:t>
      </w:r>
      <w:r>
        <w:t xml:space="preserve"> o </w:t>
      </w:r>
      <w:r w:rsidR="00C969A4">
        <w:t xml:space="preserve">celular passara a </w:t>
      </w:r>
      <w:r w:rsidR="007B63A4">
        <w:t>informar</w:t>
      </w:r>
      <w:r>
        <w:t xml:space="preserve"> ao usuário através de áudio </w:t>
      </w:r>
      <w:r w:rsidR="00C969A4">
        <w:t xml:space="preserve">sobre </w:t>
      </w:r>
      <w:r>
        <w:t>possíveis</w:t>
      </w:r>
      <w:r w:rsidR="00C969A4">
        <w:t xml:space="preserve"> </w:t>
      </w:r>
      <w:r>
        <w:t xml:space="preserve"> obstáculos com a seguinte </w:t>
      </w:r>
      <w:r w:rsidR="007B63A4">
        <w:t>informação “</w:t>
      </w:r>
      <w:r>
        <w:t>obstáculo encontrado a x passos</w:t>
      </w:r>
      <w:r w:rsidR="003860FB">
        <w:t>” *.</w:t>
      </w:r>
    </w:p>
    <w:p w14:paraId="76E5A078" w14:textId="77777777" w:rsidR="00C969A4" w:rsidRDefault="003860FB" w:rsidP="00C969A4">
      <w:pPr>
        <w:pStyle w:val="ListParagraph"/>
        <w:spacing w:after="0"/>
        <w:ind w:left="927"/>
      </w:pPr>
      <w:r>
        <w:t>obs</w:t>
      </w:r>
      <w:r w:rsidR="2876F50D">
        <w:t xml:space="preserve">. </w:t>
      </w:r>
      <w:r w:rsidR="007B63A4">
        <w:t xml:space="preserve">Essa função não irá </w:t>
      </w:r>
      <w:r w:rsidR="2876F50D">
        <w:t>desativa o alerta por vibracall.</w:t>
      </w:r>
      <w:r w:rsidR="00DE756B">
        <w:t xml:space="preserve"> </w:t>
      </w:r>
    </w:p>
    <w:p w14:paraId="3E81238B" w14:textId="6D8A5BFB" w:rsidR="2876F50D" w:rsidRDefault="00DE756B" w:rsidP="00C969A4">
      <w:pPr>
        <w:pStyle w:val="ListParagraph"/>
        <w:spacing w:after="0"/>
        <w:ind w:left="927"/>
      </w:pPr>
      <w:r>
        <w:t>Obs2. Recomenda-se o uso de fone de ouvido para a utilização dessa função</w:t>
      </w:r>
      <w:r w:rsidR="00C969A4">
        <w:t xml:space="preserve"> porem o mesmo não está restrito a isso </w:t>
      </w:r>
    </w:p>
    <w:p w14:paraId="34EB1FC9" w14:textId="77777777" w:rsidR="002C623D" w:rsidRDefault="002C623D" w:rsidP="002C623D">
      <w:pPr>
        <w:pStyle w:val="ListParagraph"/>
        <w:spacing w:after="0"/>
        <w:ind w:left="927"/>
      </w:pPr>
    </w:p>
    <w:p w14:paraId="510F0717" w14:textId="77777777" w:rsidR="00C969A4" w:rsidRDefault="2876F50D" w:rsidP="002C623D">
      <w:pPr>
        <w:pStyle w:val="ListParagraph"/>
        <w:numPr>
          <w:ilvl w:val="0"/>
          <w:numId w:val="16"/>
        </w:numPr>
        <w:spacing w:after="0"/>
      </w:pPr>
      <w:r w:rsidRPr="002C623D">
        <w:rPr>
          <w:u w:val="single"/>
        </w:rPr>
        <w:t>Comando por voz ativar vibracall:</w:t>
      </w:r>
      <w:r>
        <w:t xml:space="preserve"> </w:t>
      </w:r>
      <w:r w:rsidR="003860FB">
        <w:t>através</w:t>
      </w:r>
      <w:r>
        <w:t xml:space="preserve"> do comando de </w:t>
      </w:r>
      <w:r w:rsidR="007B63A4">
        <w:t xml:space="preserve">voz para ativar o </w:t>
      </w:r>
      <w:r w:rsidR="003860FB">
        <w:t>vibracall,</w:t>
      </w:r>
      <w:r>
        <w:t xml:space="preserve"> o colete começar</w:t>
      </w:r>
      <w:r w:rsidR="00DE756B">
        <w:t>a</w:t>
      </w:r>
      <w:r>
        <w:t xml:space="preserve"> a alertar o usuário através de vibrações com a proximidade de possíveis </w:t>
      </w:r>
      <w:r w:rsidR="003860FB">
        <w:t>obstáculos.</w:t>
      </w:r>
    </w:p>
    <w:p w14:paraId="644AD1E4" w14:textId="32953C3A" w:rsidR="2876F50D" w:rsidRDefault="2876F50D" w:rsidP="00C969A4">
      <w:pPr>
        <w:spacing w:after="0"/>
        <w:ind w:left="567" w:firstLine="153"/>
      </w:pPr>
      <w:r>
        <w:t xml:space="preserve"> </w:t>
      </w:r>
      <w:r w:rsidR="00C969A4">
        <w:t xml:space="preserve">   </w:t>
      </w:r>
      <w:r>
        <w:t>Obs. Essa função não desativa o alerta sonoro.</w:t>
      </w:r>
    </w:p>
    <w:p w14:paraId="2628909F" w14:textId="77777777" w:rsidR="002C623D" w:rsidRDefault="002C623D" w:rsidP="002C623D">
      <w:pPr>
        <w:pStyle w:val="ListParagraph"/>
        <w:spacing w:after="0"/>
        <w:ind w:left="927"/>
      </w:pPr>
    </w:p>
    <w:p w14:paraId="4C4914AD" w14:textId="77777777" w:rsidR="00C969A4" w:rsidRDefault="2876F50D" w:rsidP="002C623D">
      <w:pPr>
        <w:pStyle w:val="ListParagraph"/>
        <w:numPr>
          <w:ilvl w:val="0"/>
          <w:numId w:val="16"/>
        </w:numPr>
        <w:spacing w:after="0"/>
      </w:pPr>
      <w:r w:rsidRPr="002C623D">
        <w:rPr>
          <w:u w:val="single"/>
        </w:rPr>
        <w:t>Comando por voz ativar modo residencial/ modo Urbano:</w:t>
      </w:r>
      <w:r>
        <w:t xml:space="preserve">  através do comando de voz "ativar modo residencial</w:t>
      </w:r>
      <w:r w:rsidR="002C623D">
        <w:t xml:space="preserve"> </w:t>
      </w:r>
      <w:r w:rsidR="003860FB">
        <w:t>“,</w:t>
      </w:r>
      <w:r>
        <w:t xml:space="preserve">"modo Urbano ativar </w:t>
      </w:r>
      <w:r w:rsidR="003860FB">
        <w:t>“,</w:t>
      </w:r>
      <w:r>
        <w:t>"ativar modo Urbano " ou "modo residencial ativar</w:t>
      </w:r>
      <w:r w:rsidR="003860FB">
        <w:t>”,</w:t>
      </w:r>
      <w:r>
        <w:t xml:space="preserve"> o colete </w:t>
      </w:r>
      <w:r w:rsidR="002C623D">
        <w:t>irá</w:t>
      </w:r>
      <w:r>
        <w:t xml:space="preserve"> alterar sua configuração de detecção de </w:t>
      </w:r>
      <w:r w:rsidR="002C623D">
        <w:t>distância</w:t>
      </w:r>
      <w:r>
        <w:t xml:space="preserve"> para o </w:t>
      </w:r>
      <w:r w:rsidR="003860FB">
        <w:t>usuário.</w:t>
      </w:r>
    </w:p>
    <w:p w14:paraId="2A25E688" w14:textId="481BC6C4" w:rsidR="2876F50D" w:rsidRDefault="2876F50D" w:rsidP="00C969A4">
      <w:pPr>
        <w:pStyle w:val="ListParagraph"/>
        <w:spacing w:after="0"/>
        <w:ind w:left="927"/>
      </w:pPr>
      <w:r>
        <w:t xml:space="preserve">obs. Essa alteração altera a configuração do sistema e dos </w:t>
      </w:r>
      <w:r w:rsidR="00C969A4">
        <w:t>alertas de maneira que ele altera a distância de detecção de um obstaculo</w:t>
      </w:r>
    </w:p>
    <w:p w14:paraId="3152C172" w14:textId="12E549E4" w:rsidR="2876F50D" w:rsidRDefault="2876F50D" w:rsidP="2876F50D">
      <w:pPr>
        <w:spacing w:after="0"/>
        <w:ind w:left="567"/>
      </w:pPr>
    </w:p>
    <w:p w14:paraId="43C23FEE" w14:textId="77777777" w:rsidR="00C969A4" w:rsidRDefault="002C623D" w:rsidP="00DE756B">
      <w:pPr>
        <w:pStyle w:val="ListParagraph"/>
        <w:numPr>
          <w:ilvl w:val="0"/>
          <w:numId w:val="16"/>
        </w:numPr>
        <w:spacing w:after="0"/>
      </w:pPr>
      <w:r>
        <w:rPr>
          <w:u w:val="single"/>
        </w:rPr>
        <w:t xml:space="preserve">Comando por voz </w:t>
      </w:r>
      <w:r w:rsidR="2876F50D" w:rsidRPr="002C623D">
        <w:rPr>
          <w:u w:val="single"/>
        </w:rPr>
        <w:t xml:space="preserve">ativar </w:t>
      </w:r>
      <w:r w:rsidRPr="002C623D">
        <w:rPr>
          <w:u w:val="single"/>
        </w:rPr>
        <w:t>vibracall direito,</w:t>
      </w:r>
      <w:r w:rsidR="2876F50D" w:rsidRPr="002C623D">
        <w:rPr>
          <w:u w:val="single"/>
        </w:rPr>
        <w:t xml:space="preserve"> esquerdo ou </w:t>
      </w:r>
      <w:r w:rsidRPr="002C623D">
        <w:rPr>
          <w:u w:val="single"/>
        </w:rPr>
        <w:t>central:</w:t>
      </w:r>
      <w:r w:rsidR="2876F50D">
        <w:t xml:space="preserve"> através do comando de </w:t>
      </w:r>
      <w:r w:rsidR="00DE756B">
        <w:t xml:space="preserve">voz para a ativação da vibração do lado </w:t>
      </w:r>
      <w:r w:rsidR="003860FB">
        <w:t>escolhido,</w:t>
      </w:r>
      <w:r w:rsidR="2876F50D">
        <w:t xml:space="preserve"> o colete ira</w:t>
      </w:r>
      <w:r w:rsidR="00C969A4">
        <w:t xml:space="preserve"> informar ao usuario através de</w:t>
      </w:r>
      <w:r w:rsidR="2876F50D">
        <w:t xml:space="preserve"> alerta por vibração do lado informado.</w:t>
      </w:r>
      <w:r>
        <w:t xml:space="preserve"> </w:t>
      </w:r>
    </w:p>
    <w:p w14:paraId="33B94360" w14:textId="28FB1786" w:rsidR="00DE756B" w:rsidRDefault="2876F50D" w:rsidP="00C969A4">
      <w:pPr>
        <w:pStyle w:val="ListParagraph"/>
        <w:spacing w:after="0"/>
        <w:ind w:left="927"/>
      </w:pPr>
      <w:r>
        <w:t xml:space="preserve">Obs.  </w:t>
      </w:r>
      <w:r w:rsidR="003860FB">
        <w:t>Essa</w:t>
      </w:r>
      <w:r>
        <w:t xml:space="preserve"> alteração não altera as informações de alerta sonoro</w:t>
      </w:r>
      <w:r w:rsidR="00DE756B">
        <w:t xml:space="preserve"> e também não altera a situação dos outros lados</w:t>
      </w:r>
    </w:p>
    <w:p w14:paraId="72F5FA07" w14:textId="77777777" w:rsidR="00DE756B" w:rsidRDefault="00DE756B" w:rsidP="00DE756B">
      <w:pPr>
        <w:pStyle w:val="ListParagraph"/>
        <w:spacing w:after="0"/>
        <w:ind w:left="927"/>
      </w:pPr>
    </w:p>
    <w:p w14:paraId="37C07E1C" w14:textId="0B1A4AB5" w:rsidR="00DC3AC7" w:rsidRDefault="2876F50D" w:rsidP="00DE756B">
      <w:pPr>
        <w:spacing w:after="0"/>
        <w:ind w:left="360"/>
      </w:pPr>
      <w:r>
        <w:t>* todos os comandos de ativação terão o modo de "desativar" ou "desligar" que irão fazer o efeito reverso do comando ativar</w:t>
      </w:r>
      <w:r w:rsidR="00C969A4">
        <w:t xml:space="preserve"> ou ligar </w:t>
      </w:r>
      <w:r>
        <w:t xml:space="preserve"> </w:t>
      </w:r>
    </w:p>
    <w:p w14:paraId="6251EDE7" w14:textId="5476A8E0" w:rsidR="00DC3AC7" w:rsidRPr="00FA1E6C" w:rsidRDefault="2876F50D" w:rsidP="00480B2E">
      <w:pPr>
        <w:pStyle w:val="Heading1"/>
        <w:numPr>
          <w:ilvl w:val="0"/>
          <w:numId w:val="3"/>
        </w:numPr>
        <w:ind w:left="567" w:hanging="425"/>
        <w:rPr>
          <w:rFonts w:ascii="Calibri" w:eastAsia="Calibri" w:hAnsi="Calibri" w:cs="Calibri"/>
        </w:rPr>
      </w:pPr>
      <w:r w:rsidRPr="2876F50D">
        <w:rPr>
          <w:rFonts w:ascii="Calibri" w:eastAsia="Calibri" w:hAnsi="Calibri" w:cs="Calibri"/>
        </w:rPr>
        <w:t xml:space="preserve">Requisitos Funcionais </w:t>
      </w:r>
    </w:p>
    <w:p w14:paraId="1400289F" w14:textId="77777777" w:rsidR="00DC3AC7" w:rsidRDefault="00DC3AC7" w:rsidP="00DC3AC7">
      <w:pPr>
        <w:pBdr>
          <w:top w:val="single" w:sz="4" w:space="1" w:color="auto"/>
        </w:pBdr>
        <w:spacing w:after="0"/>
        <w:ind w:left="567"/>
      </w:pPr>
    </w:p>
    <w:p w14:paraId="75C62FAF" w14:textId="27D8062A" w:rsidR="00B570F1" w:rsidRDefault="2876F50D" w:rsidP="00480B2E">
      <w:pPr>
        <w:pStyle w:val="ListParagraph"/>
        <w:numPr>
          <w:ilvl w:val="0"/>
          <w:numId w:val="4"/>
        </w:numPr>
        <w:pBdr>
          <w:top w:val="single" w:sz="4" w:space="1" w:color="auto"/>
        </w:pBdr>
        <w:spacing w:after="0"/>
      </w:pPr>
      <w:r>
        <w:t xml:space="preserve">Ligar/desligar olho de </w:t>
      </w:r>
      <w:r w:rsidR="003860FB">
        <w:t>Tandera</w:t>
      </w:r>
    </w:p>
    <w:p w14:paraId="1143219A" w14:textId="5A81C142" w:rsidR="00B570F1" w:rsidRDefault="2876F50D" w:rsidP="00480B2E">
      <w:pPr>
        <w:pStyle w:val="ListParagraph"/>
        <w:numPr>
          <w:ilvl w:val="0"/>
          <w:numId w:val="4"/>
        </w:numPr>
        <w:pBdr>
          <w:top w:val="single" w:sz="4" w:space="1" w:color="auto"/>
        </w:pBdr>
        <w:spacing w:after="0"/>
      </w:pPr>
      <w:r>
        <w:lastRenderedPageBreak/>
        <w:t>Desativar/ativar ultrassónico lado direito</w:t>
      </w:r>
    </w:p>
    <w:p w14:paraId="5746EFE0" w14:textId="4E210CDD" w:rsidR="00B570F1" w:rsidRDefault="2876F50D" w:rsidP="00480B2E">
      <w:pPr>
        <w:pStyle w:val="ListParagraph"/>
        <w:numPr>
          <w:ilvl w:val="0"/>
          <w:numId w:val="4"/>
        </w:numPr>
        <w:pBdr>
          <w:top w:val="single" w:sz="4" w:space="1" w:color="auto"/>
        </w:pBdr>
        <w:spacing w:after="0"/>
      </w:pPr>
      <w:r>
        <w:t>Desativar/ativar ultrassónico lado esquerdo</w:t>
      </w:r>
    </w:p>
    <w:p w14:paraId="7C871DC0" w14:textId="5F3664D3" w:rsidR="00B570F1" w:rsidRDefault="2876F50D" w:rsidP="00480B2E">
      <w:pPr>
        <w:pStyle w:val="ListParagraph"/>
        <w:numPr>
          <w:ilvl w:val="0"/>
          <w:numId w:val="4"/>
        </w:numPr>
        <w:pBdr>
          <w:top w:val="single" w:sz="4" w:space="1" w:color="auto"/>
        </w:pBdr>
        <w:spacing w:after="0"/>
      </w:pPr>
      <w:r>
        <w:t>Desativar/ativar ultrassónico  central</w:t>
      </w:r>
    </w:p>
    <w:p w14:paraId="6D5F5439" w14:textId="26177EAD" w:rsidR="00B570F1" w:rsidRDefault="2876F50D" w:rsidP="00480B2E">
      <w:pPr>
        <w:pStyle w:val="ListParagraph"/>
        <w:numPr>
          <w:ilvl w:val="0"/>
          <w:numId w:val="4"/>
        </w:numPr>
        <w:pBdr>
          <w:top w:val="single" w:sz="4" w:space="1" w:color="auto"/>
        </w:pBdr>
        <w:spacing w:after="0"/>
      </w:pPr>
      <w:r>
        <w:t>Ativar/desativar ultrassónico</w:t>
      </w:r>
    </w:p>
    <w:p w14:paraId="75B42E5E" w14:textId="21872A47" w:rsidR="00B570F1" w:rsidRDefault="2876F50D" w:rsidP="00480B2E">
      <w:pPr>
        <w:pStyle w:val="ListParagraph"/>
        <w:numPr>
          <w:ilvl w:val="0"/>
          <w:numId w:val="4"/>
        </w:numPr>
        <w:pBdr>
          <w:top w:val="single" w:sz="4" w:space="1" w:color="auto"/>
        </w:pBdr>
        <w:spacing w:after="0"/>
      </w:pPr>
      <w:r>
        <w:t>Ativar/desativar áudio</w:t>
      </w:r>
    </w:p>
    <w:p w14:paraId="403901C8" w14:textId="46819FCC" w:rsidR="00B570F1" w:rsidRDefault="2876F50D" w:rsidP="00480B2E">
      <w:pPr>
        <w:pStyle w:val="ListParagraph"/>
        <w:numPr>
          <w:ilvl w:val="0"/>
          <w:numId w:val="4"/>
        </w:numPr>
        <w:pBdr>
          <w:top w:val="single" w:sz="4" w:space="1" w:color="auto"/>
        </w:pBdr>
        <w:spacing w:after="0"/>
      </w:pPr>
      <w:r>
        <w:t>Mudar modo residencial</w:t>
      </w:r>
    </w:p>
    <w:p w14:paraId="29AD7E85" w14:textId="122C4A3F" w:rsidR="00604C1A" w:rsidRDefault="2876F50D" w:rsidP="00DE756B">
      <w:pPr>
        <w:pStyle w:val="ListParagraph"/>
        <w:numPr>
          <w:ilvl w:val="0"/>
          <w:numId w:val="4"/>
        </w:numPr>
        <w:pBdr>
          <w:top w:val="single" w:sz="4" w:space="1" w:color="auto"/>
        </w:pBdr>
        <w:spacing w:after="0"/>
      </w:pPr>
      <w:r>
        <w:t>Mudar urbano</w:t>
      </w:r>
    </w:p>
    <w:p w14:paraId="5663CE18" w14:textId="0A5F596C" w:rsidR="00B570F1" w:rsidRPr="00FA1E6C" w:rsidRDefault="2876F50D" w:rsidP="00480B2E">
      <w:pPr>
        <w:pStyle w:val="Heading1"/>
        <w:numPr>
          <w:ilvl w:val="0"/>
          <w:numId w:val="3"/>
        </w:numPr>
        <w:ind w:left="567" w:hanging="425"/>
        <w:rPr>
          <w:rFonts w:ascii="Calibri" w:eastAsia="Calibri" w:hAnsi="Calibri" w:cs="Calibri"/>
        </w:rPr>
      </w:pPr>
      <w:r w:rsidRPr="2876F50D">
        <w:rPr>
          <w:rFonts w:ascii="Calibri" w:eastAsia="Calibri" w:hAnsi="Calibri" w:cs="Calibri"/>
        </w:rPr>
        <w:t xml:space="preserve">Requisitos </w:t>
      </w:r>
      <w:r w:rsidR="003860FB" w:rsidRPr="2876F50D">
        <w:rPr>
          <w:rFonts w:ascii="Calibri" w:eastAsia="Calibri" w:hAnsi="Calibri" w:cs="Calibri"/>
        </w:rPr>
        <w:t>não funcionais</w:t>
      </w:r>
      <w:r w:rsidRPr="2876F50D">
        <w:rPr>
          <w:rFonts w:ascii="Calibri" w:eastAsia="Calibri" w:hAnsi="Calibri" w:cs="Calibri"/>
        </w:rPr>
        <w:t xml:space="preserve"> </w:t>
      </w:r>
    </w:p>
    <w:p w14:paraId="4FAA20FA" w14:textId="77777777" w:rsidR="00DC3AC7" w:rsidRDefault="00DC3AC7" w:rsidP="00DC3AC7">
      <w:pPr>
        <w:pBdr>
          <w:top w:val="single" w:sz="4" w:space="1" w:color="auto"/>
        </w:pBdr>
        <w:spacing w:after="0"/>
        <w:ind w:left="567"/>
      </w:pPr>
    </w:p>
    <w:p w14:paraId="30D8066E" w14:textId="05582977" w:rsidR="005944EA" w:rsidRDefault="2876F50D" w:rsidP="00480B2E">
      <w:pPr>
        <w:pStyle w:val="ListParagraph"/>
        <w:numPr>
          <w:ilvl w:val="0"/>
          <w:numId w:val="5"/>
        </w:numPr>
        <w:jc w:val="both"/>
      </w:pPr>
      <w:r>
        <w:t xml:space="preserve">Informar/verificar localização </w:t>
      </w:r>
      <w:r w:rsidR="00C969A4">
        <w:t>do obstaculo</w:t>
      </w:r>
    </w:p>
    <w:p w14:paraId="57488ACC" w14:textId="5DBCD78C" w:rsidR="00B570F1" w:rsidRDefault="2876F50D" w:rsidP="00DE756B">
      <w:pPr>
        <w:pStyle w:val="ListParagraph"/>
        <w:numPr>
          <w:ilvl w:val="0"/>
          <w:numId w:val="5"/>
        </w:numPr>
        <w:jc w:val="both"/>
      </w:pPr>
      <w:r>
        <w:t>Decodificar voz usuário</w:t>
      </w:r>
    </w:p>
    <w:p w14:paraId="2E7DC695" w14:textId="49E35DB5" w:rsidR="002648C4" w:rsidRDefault="2876F50D" w:rsidP="00480B2E">
      <w:pPr>
        <w:pStyle w:val="Heading1"/>
        <w:numPr>
          <w:ilvl w:val="0"/>
          <w:numId w:val="3"/>
        </w:numPr>
        <w:ind w:left="567" w:hanging="425"/>
        <w:rPr>
          <w:rFonts w:ascii="Calibri" w:eastAsia="Calibri" w:hAnsi="Calibri" w:cs="Calibri"/>
        </w:rPr>
      </w:pPr>
      <w:r w:rsidRPr="2876F50D">
        <w:rPr>
          <w:rFonts w:ascii="Calibri" w:eastAsia="Calibri" w:hAnsi="Calibri" w:cs="Calibri"/>
        </w:rPr>
        <w:t>Diagrama</w:t>
      </w:r>
      <w:r w:rsidR="00DE756B">
        <w:rPr>
          <w:rFonts w:ascii="Calibri" w:eastAsia="Calibri" w:hAnsi="Calibri" w:cs="Calibri"/>
        </w:rPr>
        <w:t>s</w:t>
      </w:r>
      <w:r w:rsidRPr="2876F50D">
        <w:rPr>
          <w:rFonts w:ascii="Calibri" w:eastAsia="Calibri" w:hAnsi="Calibri" w:cs="Calibri"/>
        </w:rPr>
        <w:t xml:space="preserve"> de Caso</w:t>
      </w:r>
      <w:r w:rsidR="00DE756B">
        <w:rPr>
          <w:rFonts w:ascii="Calibri" w:eastAsia="Calibri" w:hAnsi="Calibri" w:cs="Calibri"/>
        </w:rPr>
        <w:t xml:space="preserve"> de Uso do sistema</w:t>
      </w:r>
    </w:p>
    <w:p w14:paraId="6CCA2EE6" w14:textId="7A479AB6" w:rsidR="00803913" w:rsidRPr="00803913" w:rsidRDefault="00803913" w:rsidP="00803913">
      <w:bookmarkStart w:id="7" w:name="_GoBack"/>
      <w:r>
        <w:rPr>
          <w:noProof/>
          <w:lang w:eastAsia="pt-BR"/>
        </w:rPr>
        <w:drawing>
          <wp:inline distT="0" distB="0" distL="0" distR="0" wp14:anchorId="01E25808" wp14:editId="4AED495B">
            <wp:extent cx="6076950" cy="436283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 Diagram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716" cy="43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313E106E" w14:textId="77777777" w:rsidR="00B570F1" w:rsidRDefault="2876F50D" w:rsidP="00480B2E">
      <w:pPr>
        <w:pStyle w:val="Heading1"/>
        <w:numPr>
          <w:ilvl w:val="0"/>
          <w:numId w:val="3"/>
        </w:numPr>
        <w:ind w:left="567" w:hanging="425"/>
        <w:rPr>
          <w:rFonts w:ascii="Calibri" w:eastAsia="Calibri" w:hAnsi="Calibri" w:cs="Calibri"/>
        </w:rPr>
      </w:pPr>
      <w:r w:rsidRPr="2876F50D">
        <w:rPr>
          <w:rFonts w:ascii="Calibri" w:eastAsia="Calibri" w:hAnsi="Calibri" w:cs="Calibri"/>
        </w:rPr>
        <w:t xml:space="preserve">Descrição de Caso de Uso </w:t>
      </w:r>
    </w:p>
    <w:p w14:paraId="491E7E78" w14:textId="77777777" w:rsidR="002648C4" w:rsidRPr="002648C4" w:rsidRDefault="002648C4" w:rsidP="002648C4"/>
    <w:p w14:paraId="7C8F7F38" w14:textId="77777777" w:rsidR="001D090B" w:rsidRDefault="001D090B" w:rsidP="00A10AC3"/>
    <w:p w14:paraId="588B440A" w14:textId="77777777" w:rsidR="009647FC" w:rsidRDefault="009647FC" w:rsidP="00A10AC3">
      <w:r>
        <w:t xml:space="preserve">Rn1: estar utilizando o colete </w:t>
      </w:r>
    </w:p>
    <w:p w14:paraId="1FCB0DAD" w14:textId="6D6456BA" w:rsidR="00944F03" w:rsidRDefault="009647FC" w:rsidP="00A10AC3">
      <w:r>
        <w:lastRenderedPageBreak/>
        <w:t>Rn2: ter aplicativo Olho de Tandera</w:t>
      </w:r>
      <w:r w:rsidR="00AD227E">
        <w:t xml:space="preserve"> ativo em seu aparelho celular</w:t>
      </w:r>
    </w:p>
    <w:p w14:paraId="22FD1371" w14:textId="6A0724FE" w:rsidR="004D2D93" w:rsidRDefault="004D2D93" w:rsidP="00A10AC3">
      <w:r>
        <w:t xml:space="preserve">Rn3: ter o colete ativo 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343"/>
        <w:gridCol w:w="6724"/>
      </w:tblGrid>
      <w:tr w:rsidR="00E215CD" w14:paraId="7BA00F12" w14:textId="77777777" w:rsidTr="2876F50D">
        <w:tc>
          <w:tcPr>
            <w:tcW w:w="2343" w:type="dxa"/>
          </w:tcPr>
          <w:p w14:paraId="113418CD" w14:textId="1C591CDB" w:rsidR="00E215CD" w:rsidRDefault="2876F50D" w:rsidP="009647FC">
            <w:r>
              <w:t xml:space="preserve">Nome do Caso de </w:t>
            </w:r>
            <w:r w:rsidR="009647FC">
              <w:t>Uso:</w:t>
            </w:r>
          </w:p>
        </w:tc>
        <w:tc>
          <w:tcPr>
            <w:tcW w:w="6724" w:type="dxa"/>
          </w:tcPr>
          <w:p w14:paraId="62593B3A" w14:textId="77777777" w:rsidR="00E215CD" w:rsidRDefault="2876F50D" w:rsidP="009647FC">
            <w:r>
              <w:t>Ativar/Desativar Olho de Tandera</w:t>
            </w:r>
          </w:p>
        </w:tc>
      </w:tr>
      <w:tr w:rsidR="00E215CD" w14:paraId="79ED5B79" w14:textId="77777777" w:rsidTr="2876F50D">
        <w:tc>
          <w:tcPr>
            <w:tcW w:w="2343" w:type="dxa"/>
          </w:tcPr>
          <w:p w14:paraId="2547CE75" w14:textId="77777777" w:rsidR="00E215CD" w:rsidRDefault="2876F50D" w:rsidP="009647FC">
            <w:r>
              <w:t>Ator :</w:t>
            </w:r>
          </w:p>
        </w:tc>
        <w:tc>
          <w:tcPr>
            <w:tcW w:w="6724" w:type="dxa"/>
          </w:tcPr>
          <w:p w14:paraId="1A3EC069" w14:textId="77777777" w:rsidR="00E215CD" w:rsidRDefault="2876F50D" w:rsidP="009647FC">
            <w:r>
              <w:t xml:space="preserve">Usuário </w:t>
            </w:r>
          </w:p>
        </w:tc>
      </w:tr>
      <w:tr w:rsidR="00E215CD" w14:paraId="6FEF6900" w14:textId="77777777" w:rsidTr="2876F50D">
        <w:tc>
          <w:tcPr>
            <w:tcW w:w="2343" w:type="dxa"/>
          </w:tcPr>
          <w:p w14:paraId="1F3DB1A1" w14:textId="77777777" w:rsidR="00E215CD" w:rsidRDefault="2876F50D" w:rsidP="009647FC">
            <w:r>
              <w:t>Pré-Condição :</w:t>
            </w:r>
          </w:p>
        </w:tc>
        <w:tc>
          <w:tcPr>
            <w:tcW w:w="6724" w:type="dxa"/>
          </w:tcPr>
          <w:p w14:paraId="10080FFB" w14:textId="29F0BE3E" w:rsidR="00E215CD" w:rsidRDefault="009647FC" w:rsidP="009647FC">
            <w:r>
              <w:t>Rn1 e rn2</w:t>
            </w:r>
          </w:p>
        </w:tc>
      </w:tr>
      <w:tr w:rsidR="00E215CD" w14:paraId="767613BF" w14:textId="77777777" w:rsidTr="2876F50D">
        <w:tc>
          <w:tcPr>
            <w:tcW w:w="2343" w:type="dxa"/>
          </w:tcPr>
          <w:p w14:paraId="39069F72" w14:textId="77777777" w:rsidR="00E215CD" w:rsidRDefault="2876F50D" w:rsidP="009647FC">
            <w:r>
              <w:t>Pós-Condições :</w:t>
            </w:r>
          </w:p>
        </w:tc>
        <w:tc>
          <w:tcPr>
            <w:tcW w:w="6724" w:type="dxa"/>
          </w:tcPr>
          <w:p w14:paraId="50193DBD" w14:textId="1F98DA98" w:rsidR="00E215CD" w:rsidRDefault="009647FC" w:rsidP="009647FC">
            <w:r>
              <w:t>Ativa e desativa o colete ultrassônico</w:t>
            </w:r>
          </w:p>
        </w:tc>
      </w:tr>
      <w:tr w:rsidR="00E215CD" w14:paraId="065D7EEF" w14:textId="77777777" w:rsidTr="2876F50D">
        <w:tc>
          <w:tcPr>
            <w:tcW w:w="9067" w:type="dxa"/>
            <w:gridSpan w:val="2"/>
          </w:tcPr>
          <w:p w14:paraId="4255B3C1" w14:textId="77777777" w:rsidR="00E215CD" w:rsidRDefault="2876F50D" w:rsidP="009647FC">
            <w:pPr>
              <w:jc w:val="center"/>
            </w:pPr>
            <w:r>
              <w:t>Fluxo principal</w:t>
            </w:r>
          </w:p>
        </w:tc>
      </w:tr>
      <w:tr w:rsidR="00E215CD" w14:paraId="061A1C8B" w14:textId="77777777" w:rsidTr="2876F50D">
        <w:tc>
          <w:tcPr>
            <w:tcW w:w="9067" w:type="dxa"/>
            <w:gridSpan w:val="2"/>
          </w:tcPr>
          <w:p w14:paraId="1E3A455C" w14:textId="56FA5815" w:rsidR="00E215CD" w:rsidRDefault="2876F50D" w:rsidP="00480B2E">
            <w:pPr>
              <w:pStyle w:val="ListParagraph"/>
              <w:numPr>
                <w:ilvl w:val="0"/>
                <w:numId w:val="8"/>
              </w:numPr>
            </w:pPr>
            <w:r>
              <w:t xml:space="preserve">O ator informa através da fala </w:t>
            </w:r>
            <w:r w:rsidR="003860FB">
              <w:t>(ativar</w:t>
            </w:r>
            <w:r>
              <w:t xml:space="preserve"> / desativar Olho de Tandera) </w:t>
            </w:r>
          </w:p>
        </w:tc>
      </w:tr>
      <w:tr w:rsidR="004D2D93" w14:paraId="61077951" w14:textId="77777777" w:rsidTr="2876F50D">
        <w:tc>
          <w:tcPr>
            <w:tcW w:w="9067" w:type="dxa"/>
            <w:gridSpan w:val="2"/>
          </w:tcPr>
          <w:p w14:paraId="570E7766" w14:textId="5BB72C09" w:rsidR="004D2D93" w:rsidRDefault="004D2D93" w:rsidP="00480B2E">
            <w:pPr>
              <w:pStyle w:val="ListParagraph"/>
              <w:numPr>
                <w:ilvl w:val="0"/>
                <w:numId w:val="8"/>
              </w:numPr>
            </w:pPr>
            <w:r>
              <w:t xml:space="preserve">O </w:t>
            </w:r>
            <w:r w:rsidR="00AD227E">
              <w:t>aplicativo interpreta</w:t>
            </w:r>
            <w:r>
              <w:t xml:space="preserve"> a voz do usuário</w:t>
            </w:r>
          </w:p>
        </w:tc>
      </w:tr>
      <w:tr w:rsidR="004D2D93" w14:paraId="46B49F1B" w14:textId="77777777" w:rsidTr="2876F50D">
        <w:tc>
          <w:tcPr>
            <w:tcW w:w="9067" w:type="dxa"/>
            <w:gridSpan w:val="2"/>
          </w:tcPr>
          <w:p w14:paraId="5C6C6D94" w14:textId="4DAC8F9C" w:rsidR="004D2D93" w:rsidRDefault="004D2D93" w:rsidP="00480B2E">
            <w:pPr>
              <w:pStyle w:val="ListParagraph"/>
              <w:numPr>
                <w:ilvl w:val="0"/>
                <w:numId w:val="8"/>
              </w:numPr>
            </w:pPr>
            <w:r>
              <w:t xml:space="preserve">O </w:t>
            </w:r>
            <w:r w:rsidR="00AD227E">
              <w:t>aplicativo comunica</w:t>
            </w:r>
            <w:r>
              <w:t xml:space="preserve"> ao colete sobre a ação</w:t>
            </w:r>
          </w:p>
        </w:tc>
      </w:tr>
      <w:tr w:rsidR="004D2D93" w14:paraId="01EC3212" w14:textId="77777777" w:rsidTr="2876F50D">
        <w:tc>
          <w:tcPr>
            <w:tcW w:w="9067" w:type="dxa"/>
            <w:gridSpan w:val="2"/>
          </w:tcPr>
          <w:p w14:paraId="321F9D8F" w14:textId="7BAEF5C2" w:rsidR="004D2D93" w:rsidRDefault="004D2D93" w:rsidP="00480B2E">
            <w:pPr>
              <w:pStyle w:val="ListParagraph"/>
              <w:numPr>
                <w:ilvl w:val="0"/>
                <w:numId w:val="8"/>
              </w:numPr>
            </w:pPr>
            <w:r>
              <w:t xml:space="preserve">O </w:t>
            </w:r>
            <w:r w:rsidR="00AD227E">
              <w:t>colete liga</w:t>
            </w:r>
            <w:r>
              <w:t xml:space="preserve"> ou desliga</w:t>
            </w:r>
            <w:r w:rsidR="00CB0050">
              <w:t xml:space="preserve"> os sensores </w:t>
            </w:r>
            <w:r w:rsidR="00AD227E">
              <w:t>ultrassônicos</w:t>
            </w:r>
          </w:p>
        </w:tc>
      </w:tr>
    </w:tbl>
    <w:p w14:paraId="1770A966" w14:textId="4DFEF911" w:rsidR="00E215CD" w:rsidRDefault="00E215CD" w:rsidP="00A10AC3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343"/>
        <w:gridCol w:w="6724"/>
      </w:tblGrid>
      <w:tr w:rsidR="00E215CD" w14:paraId="55FB2202" w14:textId="77777777" w:rsidTr="2876F50D">
        <w:tc>
          <w:tcPr>
            <w:tcW w:w="2343" w:type="dxa"/>
          </w:tcPr>
          <w:p w14:paraId="15A31287" w14:textId="17929994" w:rsidR="00E215CD" w:rsidRDefault="2876F50D" w:rsidP="009647FC">
            <w:r>
              <w:t xml:space="preserve">Nome do Caso de </w:t>
            </w:r>
            <w:r w:rsidR="003860FB">
              <w:t>Uso:</w:t>
            </w:r>
          </w:p>
        </w:tc>
        <w:tc>
          <w:tcPr>
            <w:tcW w:w="6724" w:type="dxa"/>
          </w:tcPr>
          <w:p w14:paraId="4612D713" w14:textId="77777777" w:rsidR="00E215CD" w:rsidRDefault="2876F50D" w:rsidP="009647FC">
            <w:r>
              <w:t>Ativar/Desativar Vibracall</w:t>
            </w:r>
          </w:p>
        </w:tc>
      </w:tr>
      <w:tr w:rsidR="00E215CD" w14:paraId="1A2DE286" w14:textId="77777777" w:rsidTr="2876F50D">
        <w:tc>
          <w:tcPr>
            <w:tcW w:w="2343" w:type="dxa"/>
          </w:tcPr>
          <w:p w14:paraId="7371F8BF" w14:textId="77777777" w:rsidR="00E215CD" w:rsidRDefault="2876F50D" w:rsidP="009647FC">
            <w:r>
              <w:t>Ator :</w:t>
            </w:r>
          </w:p>
        </w:tc>
        <w:tc>
          <w:tcPr>
            <w:tcW w:w="6724" w:type="dxa"/>
          </w:tcPr>
          <w:p w14:paraId="506C5FE9" w14:textId="77777777" w:rsidR="00E215CD" w:rsidRDefault="2876F50D" w:rsidP="009647FC">
            <w:r>
              <w:t>Usuário</w:t>
            </w:r>
          </w:p>
        </w:tc>
      </w:tr>
      <w:tr w:rsidR="00E215CD" w14:paraId="25FA415F" w14:textId="77777777" w:rsidTr="2876F50D">
        <w:tc>
          <w:tcPr>
            <w:tcW w:w="2343" w:type="dxa"/>
          </w:tcPr>
          <w:p w14:paraId="4C4D8E6E" w14:textId="77777777" w:rsidR="00E215CD" w:rsidRDefault="2876F50D" w:rsidP="009647FC">
            <w:r>
              <w:t>Pré-Condição :</w:t>
            </w:r>
          </w:p>
        </w:tc>
        <w:tc>
          <w:tcPr>
            <w:tcW w:w="6724" w:type="dxa"/>
          </w:tcPr>
          <w:p w14:paraId="0A6FCCE4" w14:textId="6F3DBEDE" w:rsidR="00E215CD" w:rsidRDefault="004D2D93" w:rsidP="009647FC">
            <w:r>
              <w:t>Rn</w:t>
            </w:r>
            <w:r w:rsidR="003860FB">
              <w:t>1,</w:t>
            </w:r>
            <w:r>
              <w:t xml:space="preserve"> rn2 e rn3</w:t>
            </w:r>
          </w:p>
        </w:tc>
      </w:tr>
      <w:tr w:rsidR="00E215CD" w14:paraId="465BBE1D" w14:textId="77777777" w:rsidTr="2876F50D">
        <w:tc>
          <w:tcPr>
            <w:tcW w:w="2343" w:type="dxa"/>
          </w:tcPr>
          <w:p w14:paraId="59340D3A" w14:textId="77777777" w:rsidR="00E215CD" w:rsidRDefault="2876F50D" w:rsidP="009647FC">
            <w:r>
              <w:t>Pós-Condições :</w:t>
            </w:r>
          </w:p>
        </w:tc>
        <w:tc>
          <w:tcPr>
            <w:tcW w:w="6724" w:type="dxa"/>
          </w:tcPr>
          <w:p w14:paraId="77D166FB" w14:textId="0AA93D9E" w:rsidR="00E215CD" w:rsidRDefault="2876F50D" w:rsidP="009647FC">
            <w:r>
              <w:t xml:space="preserve">Ativa / desativa </w:t>
            </w:r>
            <w:r w:rsidR="004D2D93">
              <w:t>tod</w:t>
            </w:r>
            <w:r>
              <w:t>o</w:t>
            </w:r>
            <w:r w:rsidR="004D2D93">
              <w:t>s os</w:t>
            </w:r>
            <w:r>
              <w:t xml:space="preserve"> vibracall</w:t>
            </w:r>
            <w:r w:rsidR="004D2D93">
              <w:t>s</w:t>
            </w:r>
          </w:p>
        </w:tc>
      </w:tr>
      <w:tr w:rsidR="00E215CD" w14:paraId="03049BAA" w14:textId="77777777" w:rsidTr="2876F50D">
        <w:tc>
          <w:tcPr>
            <w:tcW w:w="9067" w:type="dxa"/>
            <w:gridSpan w:val="2"/>
          </w:tcPr>
          <w:p w14:paraId="666CAFF7" w14:textId="77777777" w:rsidR="00E215CD" w:rsidRDefault="2876F50D" w:rsidP="009647FC">
            <w:pPr>
              <w:jc w:val="center"/>
            </w:pPr>
            <w:r>
              <w:t>Fluxo principal</w:t>
            </w:r>
          </w:p>
        </w:tc>
      </w:tr>
      <w:tr w:rsidR="00E215CD" w14:paraId="3F8CA446" w14:textId="77777777" w:rsidTr="2876F50D">
        <w:tc>
          <w:tcPr>
            <w:tcW w:w="9067" w:type="dxa"/>
            <w:gridSpan w:val="2"/>
          </w:tcPr>
          <w:p w14:paraId="2B23F3E3" w14:textId="7EFE10AA" w:rsidR="00E215CD" w:rsidRDefault="2876F50D" w:rsidP="00480B2E">
            <w:pPr>
              <w:pStyle w:val="ListParagraph"/>
              <w:numPr>
                <w:ilvl w:val="0"/>
                <w:numId w:val="9"/>
              </w:numPr>
            </w:pPr>
            <w:r>
              <w:t xml:space="preserve">O ator informa através da fala </w:t>
            </w:r>
            <w:r w:rsidR="003860FB">
              <w:t>(ativar</w:t>
            </w:r>
            <w:r>
              <w:t xml:space="preserve">/ desativar Vibracall) </w:t>
            </w:r>
          </w:p>
        </w:tc>
      </w:tr>
      <w:tr w:rsidR="004D2D93" w14:paraId="5437C286" w14:textId="77777777" w:rsidTr="2876F50D">
        <w:tc>
          <w:tcPr>
            <w:tcW w:w="9067" w:type="dxa"/>
            <w:gridSpan w:val="2"/>
          </w:tcPr>
          <w:p w14:paraId="15CC286E" w14:textId="74C3E51A" w:rsidR="004D2D93" w:rsidRPr="004D2D93" w:rsidRDefault="004D2D93" w:rsidP="004D2D93">
            <w:pPr>
              <w:pStyle w:val="ListParagraph"/>
              <w:numPr>
                <w:ilvl w:val="0"/>
                <w:numId w:val="9"/>
              </w:numPr>
            </w:pPr>
            <w:r>
              <w:t xml:space="preserve">O </w:t>
            </w:r>
            <w:r w:rsidR="003860FB">
              <w:t>aplicativo interpreta</w:t>
            </w:r>
            <w:r>
              <w:t xml:space="preserve"> a voz do </w:t>
            </w:r>
            <w:r w:rsidR="003860FB">
              <w:t>usuário</w:t>
            </w:r>
          </w:p>
        </w:tc>
      </w:tr>
      <w:tr w:rsidR="004D2D93" w14:paraId="236BCBA7" w14:textId="77777777" w:rsidTr="2876F50D">
        <w:tc>
          <w:tcPr>
            <w:tcW w:w="9067" w:type="dxa"/>
            <w:gridSpan w:val="2"/>
          </w:tcPr>
          <w:p w14:paraId="5CA43AAC" w14:textId="64020326" w:rsidR="004D2D93" w:rsidRDefault="004D2D93" w:rsidP="004D2D93">
            <w:pPr>
              <w:pStyle w:val="ListParagraph"/>
              <w:numPr>
                <w:ilvl w:val="0"/>
                <w:numId w:val="9"/>
              </w:numPr>
            </w:pPr>
            <w:r>
              <w:t xml:space="preserve">O </w:t>
            </w:r>
            <w:r w:rsidR="003860FB">
              <w:t>aplicativo comunica</w:t>
            </w:r>
            <w:r>
              <w:t xml:space="preserve"> ao colete sobre a ação solicitada</w:t>
            </w:r>
          </w:p>
        </w:tc>
      </w:tr>
      <w:tr w:rsidR="004D2D93" w14:paraId="40628549" w14:textId="77777777" w:rsidTr="2876F50D">
        <w:tc>
          <w:tcPr>
            <w:tcW w:w="9067" w:type="dxa"/>
            <w:gridSpan w:val="2"/>
          </w:tcPr>
          <w:p w14:paraId="4888BA5E" w14:textId="0ECCF88E" w:rsidR="004D2D93" w:rsidRDefault="004D2D93" w:rsidP="004D2D93">
            <w:pPr>
              <w:pStyle w:val="ListParagraph"/>
              <w:numPr>
                <w:ilvl w:val="0"/>
                <w:numId w:val="9"/>
              </w:numPr>
            </w:pPr>
            <w:r>
              <w:t xml:space="preserve">O colete ira ligar / desligar todos </w:t>
            </w:r>
            <w:r w:rsidR="003860FB">
              <w:t>os vibracalls</w:t>
            </w:r>
          </w:p>
        </w:tc>
      </w:tr>
    </w:tbl>
    <w:p w14:paraId="01613319" w14:textId="2D6A493C" w:rsidR="00944F03" w:rsidRDefault="00944F03" w:rsidP="00A10AC3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343"/>
        <w:gridCol w:w="6724"/>
      </w:tblGrid>
      <w:tr w:rsidR="00E215CD" w14:paraId="7888AC3A" w14:textId="77777777" w:rsidTr="2876F50D">
        <w:tc>
          <w:tcPr>
            <w:tcW w:w="2343" w:type="dxa"/>
          </w:tcPr>
          <w:p w14:paraId="1A5A24BB" w14:textId="1FB29BD5" w:rsidR="00E215CD" w:rsidRDefault="2876F50D" w:rsidP="009647FC">
            <w:r>
              <w:t xml:space="preserve">Nome do Caso de </w:t>
            </w:r>
            <w:r w:rsidR="003860FB">
              <w:t>Uso:</w:t>
            </w:r>
          </w:p>
        </w:tc>
        <w:tc>
          <w:tcPr>
            <w:tcW w:w="6724" w:type="dxa"/>
          </w:tcPr>
          <w:p w14:paraId="6C2F9C68" w14:textId="77777777" w:rsidR="00E215CD" w:rsidRDefault="2876F50D" w:rsidP="009647FC">
            <w:r>
              <w:t>Ativar  Modo Residencial</w:t>
            </w:r>
          </w:p>
        </w:tc>
      </w:tr>
      <w:tr w:rsidR="00E215CD" w14:paraId="4EE3BB01" w14:textId="77777777" w:rsidTr="2876F50D">
        <w:tc>
          <w:tcPr>
            <w:tcW w:w="2343" w:type="dxa"/>
          </w:tcPr>
          <w:p w14:paraId="35ADBCA1" w14:textId="77777777" w:rsidR="00E215CD" w:rsidRDefault="2876F50D" w:rsidP="009647FC">
            <w:r>
              <w:t>Ator :</w:t>
            </w:r>
          </w:p>
        </w:tc>
        <w:tc>
          <w:tcPr>
            <w:tcW w:w="6724" w:type="dxa"/>
          </w:tcPr>
          <w:p w14:paraId="784003FC" w14:textId="77777777" w:rsidR="00E215CD" w:rsidRDefault="2876F50D" w:rsidP="009647FC">
            <w:r>
              <w:t>Usuário</w:t>
            </w:r>
          </w:p>
        </w:tc>
      </w:tr>
      <w:tr w:rsidR="00E215CD" w14:paraId="7C83FF29" w14:textId="77777777" w:rsidTr="2876F50D">
        <w:tc>
          <w:tcPr>
            <w:tcW w:w="2343" w:type="dxa"/>
          </w:tcPr>
          <w:p w14:paraId="7B5C4F92" w14:textId="77777777" w:rsidR="00E215CD" w:rsidRDefault="2876F50D" w:rsidP="009647FC">
            <w:r>
              <w:t>Pré-Condição :</w:t>
            </w:r>
          </w:p>
        </w:tc>
        <w:tc>
          <w:tcPr>
            <w:tcW w:w="6724" w:type="dxa"/>
          </w:tcPr>
          <w:p w14:paraId="7CCABE8C" w14:textId="70C6C48B" w:rsidR="00E215CD" w:rsidRDefault="004D2D93" w:rsidP="009647FC">
            <w:r>
              <w:t>Rn</w:t>
            </w:r>
            <w:r w:rsidR="003860FB">
              <w:t>1, rn2, rn</w:t>
            </w:r>
            <w:r>
              <w:t>3 e modo urbano ativo</w:t>
            </w:r>
          </w:p>
        </w:tc>
      </w:tr>
      <w:tr w:rsidR="00E215CD" w14:paraId="1EF96964" w14:textId="77777777" w:rsidTr="2876F50D">
        <w:tc>
          <w:tcPr>
            <w:tcW w:w="2343" w:type="dxa"/>
          </w:tcPr>
          <w:p w14:paraId="794BB48F" w14:textId="77777777" w:rsidR="00E215CD" w:rsidRDefault="2876F50D" w:rsidP="009647FC">
            <w:r>
              <w:t>Pós-Condições :</w:t>
            </w:r>
          </w:p>
        </w:tc>
        <w:tc>
          <w:tcPr>
            <w:tcW w:w="6724" w:type="dxa"/>
          </w:tcPr>
          <w:p w14:paraId="5C8FF068" w14:textId="056E0C1E" w:rsidR="00E215CD" w:rsidRDefault="2876F50D" w:rsidP="009647FC">
            <w:r>
              <w:t xml:space="preserve">Diminui a </w:t>
            </w:r>
            <w:r w:rsidR="003860FB">
              <w:t>distância</w:t>
            </w:r>
            <w:r>
              <w:t xml:space="preserve"> de detecção de Objeto</w:t>
            </w:r>
            <w:r w:rsidR="004D2D93">
              <w:t xml:space="preserve"> do colete </w:t>
            </w:r>
            <w:r w:rsidR="003860FB">
              <w:t>ultrassônico</w:t>
            </w:r>
          </w:p>
        </w:tc>
      </w:tr>
      <w:tr w:rsidR="00E215CD" w14:paraId="7531CA9E" w14:textId="77777777" w:rsidTr="2876F50D">
        <w:tc>
          <w:tcPr>
            <w:tcW w:w="9067" w:type="dxa"/>
            <w:gridSpan w:val="2"/>
          </w:tcPr>
          <w:p w14:paraId="474757B8" w14:textId="77777777" w:rsidR="00E215CD" w:rsidRDefault="2876F50D" w:rsidP="009647FC">
            <w:pPr>
              <w:jc w:val="center"/>
            </w:pPr>
            <w:r>
              <w:t>Fluxo principal</w:t>
            </w:r>
          </w:p>
        </w:tc>
      </w:tr>
      <w:tr w:rsidR="00E215CD" w14:paraId="5B5E79CA" w14:textId="77777777" w:rsidTr="2876F50D">
        <w:tc>
          <w:tcPr>
            <w:tcW w:w="9067" w:type="dxa"/>
            <w:gridSpan w:val="2"/>
          </w:tcPr>
          <w:p w14:paraId="6E4F3652" w14:textId="7991C176" w:rsidR="00E215CD" w:rsidRDefault="2876F50D" w:rsidP="00480B2E">
            <w:pPr>
              <w:pStyle w:val="ListParagraph"/>
              <w:numPr>
                <w:ilvl w:val="0"/>
                <w:numId w:val="10"/>
              </w:numPr>
            </w:pPr>
            <w:r>
              <w:t xml:space="preserve">O ator informa através da fala </w:t>
            </w:r>
            <w:r w:rsidR="003860FB">
              <w:t>(ativar</w:t>
            </w:r>
            <w:r>
              <w:t xml:space="preserve"> modo residencial) </w:t>
            </w:r>
          </w:p>
        </w:tc>
      </w:tr>
      <w:tr w:rsidR="004D2D93" w14:paraId="399D9CEB" w14:textId="77777777" w:rsidTr="2876F50D">
        <w:tc>
          <w:tcPr>
            <w:tcW w:w="9067" w:type="dxa"/>
            <w:gridSpan w:val="2"/>
          </w:tcPr>
          <w:p w14:paraId="321DBB0D" w14:textId="504363D9" w:rsidR="004D2D93" w:rsidRDefault="004D2D93" w:rsidP="00480B2E">
            <w:pPr>
              <w:pStyle w:val="ListParagraph"/>
              <w:numPr>
                <w:ilvl w:val="0"/>
                <w:numId w:val="10"/>
              </w:numPr>
            </w:pPr>
            <w:r>
              <w:t xml:space="preserve">O aplicativo interpretar a voz do </w:t>
            </w:r>
            <w:r w:rsidR="003860FB">
              <w:t>usuário</w:t>
            </w:r>
            <w:r>
              <w:t xml:space="preserve"> </w:t>
            </w:r>
          </w:p>
        </w:tc>
      </w:tr>
      <w:tr w:rsidR="004D2D93" w14:paraId="0E61D46C" w14:textId="77777777" w:rsidTr="2876F50D">
        <w:tc>
          <w:tcPr>
            <w:tcW w:w="9067" w:type="dxa"/>
            <w:gridSpan w:val="2"/>
          </w:tcPr>
          <w:p w14:paraId="75E5DD25" w14:textId="0DA5BBCC" w:rsidR="004D2D93" w:rsidRDefault="004D2D93" w:rsidP="00480B2E">
            <w:pPr>
              <w:pStyle w:val="ListParagraph"/>
              <w:numPr>
                <w:ilvl w:val="0"/>
                <w:numId w:val="10"/>
              </w:numPr>
            </w:pPr>
            <w:r>
              <w:t xml:space="preserve">O </w:t>
            </w:r>
            <w:r w:rsidR="00CB0050">
              <w:t>aplicativo i</w:t>
            </w:r>
            <w:r>
              <w:t xml:space="preserve"> comunicar ao colete sobre a ação solicitada</w:t>
            </w:r>
          </w:p>
        </w:tc>
      </w:tr>
      <w:tr w:rsidR="004D2D93" w14:paraId="50D10934" w14:textId="77777777" w:rsidTr="2876F50D">
        <w:tc>
          <w:tcPr>
            <w:tcW w:w="9067" w:type="dxa"/>
            <w:gridSpan w:val="2"/>
          </w:tcPr>
          <w:p w14:paraId="123D32C2" w14:textId="18AF8014" w:rsidR="004D2D93" w:rsidRDefault="004D2D93" w:rsidP="00480B2E">
            <w:pPr>
              <w:pStyle w:val="ListParagraph"/>
              <w:numPr>
                <w:ilvl w:val="0"/>
                <w:numId w:val="10"/>
              </w:numPr>
            </w:pPr>
            <w:r>
              <w:t xml:space="preserve">O colete </w:t>
            </w:r>
            <w:r w:rsidR="00CB0050">
              <w:t>reduz</w:t>
            </w:r>
            <w:r>
              <w:t xml:space="preserve"> o alcance dos sensores </w:t>
            </w:r>
            <w:r w:rsidR="00AD227E">
              <w:t>ultrassônicos</w:t>
            </w:r>
          </w:p>
        </w:tc>
      </w:tr>
    </w:tbl>
    <w:p w14:paraId="57FE36F8" w14:textId="77777777" w:rsidR="00E215CD" w:rsidRDefault="00E215CD" w:rsidP="00A10AC3"/>
    <w:p w14:paraId="4BD11460" w14:textId="77777777" w:rsidR="00944F03" w:rsidRDefault="00944F03" w:rsidP="00A10AC3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343"/>
        <w:gridCol w:w="6724"/>
      </w:tblGrid>
      <w:tr w:rsidR="00624230" w14:paraId="7E8B0297" w14:textId="77777777" w:rsidTr="2876F50D">
        <w:tc>
          <w:tcPr>
            <w:tcW w:w="2343" w:type="dxa"/>
          </w:tcPr>
          <w:p w14:paraId="27C95B98" w14:textId="77777777" w:rsidR="00624230" w:rsidRDefault="2876F50D" w:rsidP="009647FC">
            <w:r>
              <w:t>Nome do Caso de Uso :</w:t>
            </w:r>
          </w:p>
        </w:tc>
        <w:tc>
          <w:tcPr>
            <w:tcW w:w="6724" w:type="dxa"/>
          </w:tcPr>
          <w:p w14:paraId="68AA76EE" w14:textId="333A202F" w:rsidR="00624230" w:rsidRDefault="2876F50D" w:rsidP="009647FC">
            <w:r>
              <w:t xml:space="preserve">Ativar / Desativar vibracall </w:t>
            </w:r>
            <w:r w:rsidR="004D2D93">
              <w:t xml:space="preserve">lado </w:t>
            </w:r>
            <w:r>
              <w:t>direito/esquerdo / central</w:t>
            </w:r>
          </w:p>
        </w:tc>
      </w:tr>
      <w:tr w:rsidR="00624230" w14:paraId="7A3D138E" w14:textId="77777777" w:rsidTr="2876F50D">
        <w:tc>
          <w:tcPr>
            <w:tcW w:w="2343" w:type="dxa"/>
          </w:tcPr>
          <w:p w14:paraId="70A8E944" w14:textId="77777777" w:rsidR="00624230" w:rsidRDefault="2876F50D" w:rsidP="009647FC">
            <w:r>
              <w:t>Ator :</w:t>
            </w:r>
          </w:p>
        </w:tc>
        <w:tc>
          <w:tcPr>
            <w:tcW w:w="6724" w:type="dxa"/>
          </w:tcPr>
          <w:p w14:paraId="75763741" w14:textId="5BBF1385" w:rsidR="00624230" w:rsidRDefault="2876F50D" w:rsidP="009647FC">
            <w:r>
              <w:t>Usuário</w:t>
            </w:r>
          </w:p>
        </w:tc>
      </w:tr>
      <w:tr w:rsidR="00624230" w14:paraId="32A4351F" w14:textId="77777777" w:rsidTr="2876F50D">
        <w:tc>
          <w:tcPr>
            <w:tcW w:w="2343" w:type="dxa"/>
          </w:tcPr>
          <w:p w14:paraId="3739F276" w14:textId="77777777" w:rsidR="00624230" w:rsidRDefault="2876F50D" w:rsidP="009647FC">
            <w:r>
              <w:t>Pré-Condição :</w:t>
            </w:r>
          </w:p>
        </w:tc>
        <w:tc>
          <w:tcPr>
            <w:tcW w:w="6724" w:type="dxa"/>
          </w:tcPr>
          <w:p w14:paraId="1EA2A1A3" w14:textId="489FB37C" w:rsidR="00624230" w:rsidRDefault="004D2D93" w:rsidP="009647FC">
            <w:r>
              <w:t>Rn1, rn</w:t>
            </w:r>
            <w:r w:rsidR="003860FB">
              <w:t>2,</w:t>
            </w:r>
            <w:r>
              <w:t xml:space="preserve"> rn3 </w:t>
            </w:r>
          </w:p>
        </w:tc>
      </w:tr>
      <w:tr w:rsidR="00624230" w14:paraId="3BAED3DB" w14:textId="77777777" w:rsidTr="2876F50D">
        <w:tc>
          <w:tcPr>
            <w:tcW w:w="2343" w:type="dxa"/>
          </w:tcPr>
          <w:p w14:paraId="7A0D38C9" w14:textId="77777777" w:rsidR="00624230" w:rsidRDefault="2876F50D" w:rsidP="009647FC">
            <w:r>
              <w:t>Pós-Condições :</w:t>
            </w:r>
          </w:p>
        </w:tc>
        <w:tc>
          <w:tcPr>
            <w:tcW w:w="6724" w:type="dxa"/>
          </w:tcPr>
          <w:p w14:paraId="77F06B1E" w14:textId="77777777" w:rsidR="00624230" w:rsidRDefault="2876F50D" w:rsidP="009647FC">
            <w:r>
              <w:t>Ativa / desativa o vibracall do lado informado</w:t>
            </w:r>
          </w:p>
        </w:tc>
      </w:tr>
      <w:tr w:rsidR="00624230" w14:paraId="7F62488A" w14:textId="77777777" w:rsidTr="2876F50D">
        <w:tc>
          <w:tcPr>
            <w:tcW w:w="9067" w:type="dxa"/>
            <w:gridSpan w:val="2"/>
          </w:tcPr>
          <w:p w14:paraId="4E6D6C6B" w14:textId="77777777" w:rsidR="00624230" w:rsidRDefault="2876F50D" w:rsidP="009647FC">
            <w:pPr>
              <w:jc w:val="center"/>
            </w:pPr>
            <w:r>
              <w:t>Fluxo principal</w:t>
            </w:r>
          </w:p>
        </w:tc>
      </w:tr>
      <w:tr w:rsidR="00624230" w14:paraId="41ECBC43" w14:textId="77777777" w:rsidTr="2876F50D">
        <w:tc>
          <w:tcPr>
            <w:tcW w:w="9067" w:type="dxa"/>
            <w:gridSpan w:val="2"/>
          </w:tcPr>
          <w:p w14:paraId="14952C47" w14:textId="49E13C8F" w:rsidR="00624230" w:rsidRDefault="2876F50D" w:rsidP="00480B2E">
            <w:pPr>
              <w:pStyle w:val="ListParagraph"/>
              <w:numPr>
                <w:ilvl w:val="0"/>
                <w:numId w:val="11"/>
              </w:numPr>
            </w:pPr>
            <w:r>
              <w:t xml:space="preserve">O ator informa através da </w:t>
            </w:r>
            <w:r w:rsidR="003860FB">
              <w:t>fala (</w:t>
            </w:r>
            <w:r>
              <w:t>ativar / desativar vibracall direito/esquerdo/ central</w:t>
            </w:r>
          </w:p>
        </w:tc>
      </w:tr>
      <w:tr w:rsidR="004D2D93" w14:paraId="0010411C" w14:textId="77777777" w:rsidTr="2876F50D">
        <w:tc>
          <w:tcPr>
            <w:tcW w:w="9067" w:type="dxa"/>
            <w:gridSpan w:val="2"/>
          </w:tcPr>
          <w:p w14:paraId="24919510" w14:textId="5BBC668A" w:rsidR="004D2D93" w:rsidRDefault="004D2D93" w:rsidP="00480B2E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r w:rsidR="00CB0050">
              <w:t xml:space="preserve">aplicativo reconhecer o comando da fala </w:t>
            </w:r>
          </w:p>
        </w:tc>
      </w:tr>
      <w:tr w:rsidR="00CB0050" w14:paraId="5C68FA36" w14:textId="77777777" w:rsidTr="2876F50D">
        <w:tc>
          <w:tcPr>
            <w:tcW w:w="9067" w:type="dxa"/>
            <w:gridSpan w:val="2"/>
          </w:tcPr>
          <w:p w14:paraId="1F034B35" w14:textId="18C5D05A" w:rsidR="00CB0050" w:rsidRDefault="00CB0050" w:rsidP="00480B2E">
            <w:pPr>
              <w:pStyle w:val="ListParagraph"/>
              <w:numPr>
                <w:ilvl w:val="0"/>
                <w:numId w:val="11"/>
              </w:numPr>
            </w:pPr>
            <w:r>
              <w:t>O aplicativo informar ao colete sobre a ação solicitada</w:t>
            </w:r>
          </w:p>
        </w:tc>
      </w:tr>
      <w:tr w:rsidR="00CB0050" w14:paraId="27F7D9C9" w14:textId="77777777" w:rsidTr="2876F50D">
        <w:tc>
          <w:tcPr>
            <w:tcW w:w="9067" w:type="dxa"/>
            <w:gridSpan w:val="2"/>
          </w:tcPr>
          <w:p w14:paraId="2CF75801" w14:textId="7A4BE9DF" w:rsidR="00CB0050" w:rsidRDefault="00CB0050" w:rsidP="00480B2E">
            <w:pPr>
              <w:pStyle w:val="ListParagraph"/>
              <w:numPr>
                <w:ilvl w:val="0"/>
                <w:numId w:val="11"/>
              </w:numPr>
            </w:pPr>
            <w:r>
              <w:t>O colete ativa / desativa o lado informado</w:t>
            </w:r>
          </w:p>
        </w:tc>
      </w:tr>
    </w:tbl>
    <w:p w14:paraId="35B9023B" w14:textId="77777777" w:rsidR="00944F03" w:rsidRDefault="00944F03" w:rsidP="00A10AC3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343"/>
        <w:gridCol w:w="6724"/>
      </w:tblGrid>
      <w:tr w:rsidR="00624230" w14:paraId="214D7D97" w14:textId="77777777" w:rsidTr="2876F50D">
        <w:tc>
          <w:tcPr>
            <w:tcW w:w="2343" w:type="dxa"/>
          </w:tcPr>
          <w:p w14:paraId="10BEDC08" w14:textId="5CF53D88" w:rsidR="00624230" w:rsidRDefault="2876F50D" w:rsidP="009647FC">
            <w:r>
              <w:t xml:space="preserve">Nome do Caso de </w:t>
            </w:r>
            <w:r w:rsidR="003860FB">
              <w:t>Uso:</w:t>
            </w:r>
          </w:p>
        </w:tc>
        <w:tc>
          <w:tcPr>
            <w:tcW w:w="6724" w:type="dxa"/>
          </w:tcPr>
          <w:p w14:paraId="29917550" w14:textId="77777777" w:rsidR="00624230" w:rsidRDefault="2876F50D" w:rsidP="009647FC">
            <w:r>
              <w:t>Ativar / desativar alerta Sonoro</w:t>
            </w:r>
          </w:p>
        </w:tc>
      </w:tr>
      <w:tr w:rsidR="00624230" w14:paraId="5A518E71" w14:textId="77777777" w:rsidTr="2876F50D">
        <w:tc>
          <w:tcPr>
            <w:tcW w:w="2343" w:type="dxa"/>
          </w:tcPr>
          <w:p w14:paraId="0E19CB77" w14:textId="77777777" w:rsidR="00624230" w:rsidRDefault="2876F50D" w:rsidP="009647FC">
            <w:r>
              <w:t>Ator :</w:t>
            </w:r>
          </w:p>
        </w:tc>
        <w:tc>
          <w:tcPr>
            <w:tcW w:w="6724" w:type="dxa"/>
          </w:tcPr>
          <w:p w14:paraId="7AF4B70F" w14:textId="52C6EAB3" w:rsidR="00624230" w:rsidRDefault="003860FB" w:rsidP="009647FC">
            <w:r>
              <w:t>Usuário</w:t>
            </w:r>
          </w:p>
        </w:tc>
      </w:tr>
      <w:tr w:rsidR="00624230" w14:paraId="569E6E73" w14:textId="77777777" w:rsidTr="2876F50D">
        <w:tc>
          <w:tcPr>
            <w:tcW w:w="2343" w:type="dxa"/>
          </w:tcPr>
          <w:p w14:paraId="65E84288" w14:textId="77777777" w:rsidR="00624230" w:rsidRDefault="2876F50D" w:rsidP="009647FC">
            <w:r>
              <w:lastRenderedPageBreak/>
              <w:t>Pré-Condição :</w:t>
            </w:r>
          </w:p>
        </w:tc>
        <w:tc>
          <w:tcPr>
            <w:tcW w:w="6724" w:type="dxa"/>
          </w:tcPr>
          <w:p w14:paraId="3BAB0133" w14:textId="5488F7B4" w:rsidR="00624230" w:rsidRDefault="00CB0050" w:rsidP="009647FC">
            <w:r>
              <w:t>Rn</w:t>
            </w:r>
            <w:r w:rsidR="003860FB">
              <w:t>1, rn</w:t>
            </w:r>
            <w:r>
              <w:t>2 e rn3</w:t>
            </w:r>
          </w:p>
        </w:tc>
      </w:tr>
      <w:tr w:rsidR="00624230" w14:paraId="2C78C54F" w14:textId="77777777" w:rsidTr="2876F50D">
        <w:tc>
          <w:tcPr>
            <w:tcW w:w="2343" w:type="dxa"/>
          </w:tcPr>
          <w:p w14:paraId="1D598F29" w14:textId="77777777" w:rsidR="00624230" w:rsidRDefault="2876F50D" w:rsidP="009647FC">
            <w:r>
              <w:t>Pós-Condições :</w:t>
            </w:r>
          </w:p>
        </w:tc>
        <w:tc>
          <w:tcPr>
            <w:tcW w:w="6724" w:type="dxa"/>
          </w:tcPr>
          <w:p w14:paraId="217AAC43" w14:textId="77777777" w:rsidR="00624230" w:rsidRDefault="2876F50D" w:rsidP="009647FC">
            <w:r>
              <w:t>Ativa / desativa o alerta sonoro do sistema</w:t>
            </w:r>
          </w:p>
        </w:tc>
      </w:tr>
      <w:tr w:rsidR="00624230" w14:paraId="7E0A9619" w14:textId="77777777" w:rsidTr="2876F50D">
        <w:tc>
          <w:tcPr>
            <w:tcW w:w="9067" w:type="dxa"/>
            <w:gridSpan w:val="2"/>
          </w:tcPr>
          <w:p w14:paraId="38718E51" w14:textId="77777777" w:rsidR="00624230" w:rsidRDefault="2876F50D" w:rsidP="009647FC">
            <w:pPr>
              <w:jc w:val="center"/>
            </w:pPr>
            <w:r>
              <w:t>Fluxo principal</w:t>
            </w:r>
          </w:p>
        </w:tc>
      </w:tr>
      <w:tr w:rsidR="00624230" w14:paraId="56C4BAF2" w14:textId="77777777" w:rsidTr="2876F50D">
        <w:tc>
          <w:tcPr>
            <w:tcW w:w="9067" w:type="dxa"/>
            <w:gridSpan w:val="2"/>
          </w:tcPr>
          <w:p w14:paraId="7863296D" w14:textId="24B6D4FF" w:rsidR="00624230" w:rsidRDefault="2876F50D" w:rsidP="00480B2E">
            <w:pPr>
              <w:pStyle w:val="ListParagraph"/>
              <w:numPr>
                <w:ilvl w:val="0"/>
                <w:numId w:val="12"/>
              </w:numPr>
            </w:pPr>
            <w:r>
              <w:t xml:space="preserve">O ator informa através da fala </w:t>
            </w:r>
            <w:r w:rsidR="003860FB">
              <w:t>(ativar</w:t>
            </w:r>
            <w:r>
              <w:t xml:space="preserve"> / desativar alerta </w:t>
            </w:r>
            <w:r w:rsidR="003860FB">
              <w:t>sonoro)</w:t>
            </w:r>
            <w:r>
              <w:t xml:space="preserve"> </w:t>
            </w:r>
          </w:p>
        </w:tc>
      </w:tr>
      <w:tr w:rsidR="00CB0050" w14:paraId="5CC0D4DA" w14:textId="77777777" w:rsidTr="2876F50D">
        <w:tc>
          <w:tcPr>
            <w:tcW w:w="9067" w:type="dxa"/>
            <w:gridSpan w:val="2"/>
          </w:tcPr>
          <w:p w14:paraId="7A319F7F" w14:textId="0C3C876D" w:rsidR="00CB0050" w:rsidRDefault="00CB0050" w:rsidP="00480B2E">
            <w:pPr>
              <w:pStyle w:val="ListParagraph"/>
              <w:numPr>
                <w:ilvl w:val="0"/>
                <w:numId w:val="12"/>
              </w:numPr>
            </w:pPr>
            <w:r>
              <w:t>O aplicativo reconhece o comando de fala</w:t>
            </w:r>
          </w:p>
        </w:tc>
      </w:tr>
      <w:tr w:rsidR="00CB0050" w14:paraId="6E722A81" w14:textId="77777777" w:rsidTr="2876F50D">
        <w:tc>
          <w:tcPr>
            <w:tcW w:w="9067" w:type="dxa"/>
            <w:gridSpan w:val="2"/>
          </w:tcPr>
          <w:p w14:paraId="6CB81E60" w14:textId="6A6BA72C" w:rsidR="00CB0050" w:rsidRDefault="00CB0050" w:rsidP="00480B2E">
            <w:pPr>
              <w:pStyle w:val="ListParagraph"/>
              <w:numPr>
                <w:ilvl w:val="0"/>
                <w:numId w:val="12"/>
              </w:numPr>
            </w:pPr>
            <w:r>
              <w:t>O aplicativo informa ao colete sobre a ação solicitada</w:t>
            </w:r>
          </w:p>
        </w:tc>
      </w:tr>
      <w:tr w:rsidR="00CB0050" w14:paraId="32E5BC2C" w14:textId="77777777" w:rsidTr="2876F50D">
        <w:tc>
          <w:tcPr>
            <w:tcW w:w="9067" w:type="dxa"/>
            <w:gridSpan w:val="2"/>
          </w:tcPr>
          <w:p w14:paraId="2D01A362" w14:textId="26E1C4BF" w:rsidR="00CB0050" w:rsidRDefault="00CB0050" w:rsidP="00480B2E">
            <w:pPr>
              <w:pStyle w:val="ListParagraph"/>
              <w:numPr>
                <w:ilvl w:val="0"/>
                <w:numId w:val="12"/>
              </w:numPr>
            </w:pPr>
            <w:r>
              <w:t>O Colete ativa/ desativa o alerta sonoro</w:t>
            </w:r>
          </w:p>
        </w:tc>
      </w:tr>
    </w:tbl>
    <w:p w14:paraId="6A16E7E9" w14:textId="77777777" w:rsidR="00624230" w:rsidRDefault="00624230" w:rsidP="00A10AC3"/>
    <w:p w14:paraId="7C0BBF6F" w14:textId="77777777" w:rsidR="00624230" w:rsidRDefault="00624230" w:rsidP="00A10AC3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343"/>
        <w:gridCol w:w="6724"/>
      </w:tblGrid>
      <w:tr w:rsidR="00624230" w14:paraId="4454368E" w14:textId="77777777" w:rsidTr="2876F50D">
        <w:tc>
          <w:tcPr>
            <w:tcW w:w="2343" w:type="dxa"/>
          </w:tcPr>
          <w:p w14:paraId="56A2ED87" w14:textId="77777777" w:rsidR="00624230" w:rsidRDefault="2876F50D" w:rsidP="009647FC">
            <w:r>
              <w:t>Nome do Caso de Uso :</w:t>
            </w:r>
          </w:p>
        </w:tc>
        <w:tc>
          <w:tcPr>
            <w:tcW w:w="6724" w:type="dxa"/>
          </w:tcPr>
          <w:p w14:paraId="2B94F5E8" w14:textId="77777777" w:rsidR="00624230" w:rsidRDefault="2876F50D" w:rsidP="009647FC">
            <w:r>
              <w:t>Ativar modo urbano</w:t>
            </w:r>
          </w:p>
        </w:tc>
      </w:tr>
      <w:tr w:rsidR="00624230" w14:paraId="2B9133A3" w14:textId="77777777" w:rsidTr="2876F50D">
        <w:tc>
          <w:tcPr>
            <w:tcW w:w="2343" w:type="dxa"/>
          </w:tcPr>
          <w:p w14:paraId="1B655610" w14:textId="77777777" w:rsidR="00624230" w:rsidRDefault="2876F50D" w:rsidP="009647FC">
            <w:r>
              <w:t>Ator :</w:t>
            </w:r>
          </w:p>
        </w:tc>
        <w:tc>
          <w:tcPr>
            <w:tcW w:w="6724" w:type="dxa"/>
          </w:tcPr>
          <w:p w14:paraId="71487D13" w14:textId="46ACFE06" w:rsidR="00624230" w:rsidRDefault="003860FB" w:rsidP="009647FC">
            <w:r>
              <w:t>Usuário</w:t>
            </w:r>
          </w:p>
        </w:tc>
      </w:tr>
      <w:tr w:rsidR="00624230" w14:paraId="5378B55B" w14:textId="77777777" w:rsidTr="2876F50D">
        <w:tc>
          <w:tcPr>
            <w:tcW w:w="2343" w:type="dxa"/>
          </w:tcPr>
          <w:p w14:paraId="6B4E4DCF" w14:textId="77777777" w:rsidR="00624230" w:rsidRDefault="2876F50D" w:rsidP="009647FC">
            <w:r>
              <w:t>Pré-Condição :</w:t>
            </w:r>
          </w:p>
        </w:tc>
        <w:tc>
          <w:tcPr>
            <w:tcW w:w="6724" w:type="dxa"/>
          </w:tcPr>
          <w:p w14:paraId="2EACE9BE" w14:textId="6CF8774C" w:rsidR="00624230" w:rsidRDefault="00AD227E" w:rsidP="009647FC">
            <w:r>
              <w:t>Rn</w:t>
            </w:r>
            <w:r w:rsidR="003860FB">
              <w:t>1,</w:t>
            </w:r>
            <w:r>
              <w:t xml:space="preserve"> rn</w:t>
            </w:r>
            <w:r w:rsidR="003860FB">
              <w:t>2,</w:t>
            </w:r>
            <w:r>
              <w:t xml:space="preserve"> rn3 e modo residencial ativo</w:t>
            </w:r>
          </w:p>
        </w:tc>
      </w:tr>
      <w:tr w:rsidR="00624230" w14:paraId="75D8F87C" w14:textId="77777777" w:rsidTr="2876F50D">
        <w:tc>
          <w:tcPr>
            <w:tcW w:w="2343" w:type="dxa"/>
          </w:tcPr>
          <w:p w14:paraId="287D1742" w14:textId="77777777" w:rsidR="00624230" w:rsidRDefault="2876F50D" w:rsidP="009647FC">
            <w:r>
              <w:t>Pós-Condições :</w:t>
            </w:r>
          </w:p>
        </w:tc>
        <w:tc>
          <w:tcPr>
            <w:tcW w:w="6724" w:type="dxa"/>
          </w:tcPr>
          <w:p w14:paraId="280B7323" w14:textId="6E2E3161" w:rsidR="00624230" w:rsidRDefault="2876F50D" w:rsidP="009647FC">
            <w:r>
              <w:t xml:space="preserve">Aumenta a </w:t>
            </w:r>
            <w:r w:rsidR="003860FB">
              <w:t>distância</w:t>
            </w:r>
            <w:r>
              <w:t xml:space="preserve"> de detecção de obstáculo</w:t>
            </w:r>
          </w:p>
        </w:tc>
      </w:tr>
      <w:tr w:rsidR="00624230" w14:paraId="561B2024" w14:textId="77777777" w:rsidTr="2876F50D">
        <w:tc>
          <w:tcPr>
            <w:tcW w:w="9067" w:type="dxa"/>
            <w:gridSpan w:val="2"/>
          </w:tcPr>
          <w:p w14:paraId="6475E779" w14:textId="77777777" w:rsidR="00624230" w:rsidRDefault="2876F50D" w:rsidP="009647FC">
            <w:pPr>
              <w:jc w:val="center"/>
            </w:pPr>
            <w:r>
              <w:t>Fluxo principal</w:t>
            </w:r>
          </w:p>
        </w:tc>
      </w:tr>
      <w:tr w:rsidR="00AD227E" w14:paraId="11A602D8" w14:textId="77777777" w:rsidTr="2876F50D">
        <w:tc>
          <w:tcPr>
            <w:tcW w:w="9067" w:type="dxa"/>
            <w:gridSpan w:val="2"/>
          </w:tcPr>
          <w:p w14:paraId="4F9840B9" w14:textId="3A13CE12" w:rsidR="00AD227E" w:rsidRDefault="00AD227E" w:rsidP="00AD227E">
            <w:pPr>
              <w:pStyle w:val="ListParagraph"/>
              <w:numPr>
                <w:ilvl w:val="0"/>
                <w:numId w:val="13"/>
              </w:numPr>
            </w:pPr>
            <w:r>
              <w:t xml:space="preserve">O ator informa através da fala </w:t>
            </w:r>
            <w:r w:rsidR="003860FB">
              <w:t>(ativar</w:t>
            </w:r>
            <w:r>
              <w:t xml:space="preserve"> modo urbano) </w:t>
            </w:r>
          </w:p>
        </w:tc>
      </w:tr>
      <w:tr w:rsidR="00AD227E" w14:paraId="6A673E5A" w14:textId="77777777" w:rsidTr="2876F50D">
        <w:tc>
          <w:tcPr>
            <w:tcW w:w="9067" w:type="dxa"/>
            <w:gridSpan w:val="2"/>
          </w:tcPr>
          <w:p w14:paraId="415EBC36" w14:textId="1F26BB63" w:rsidR="00AD227E" w:rsidRDefault="00AD227E" w:rsidP="00AD227E">
            <w:pPr>
              <w:pStyle w:val="ListParagraph"/>
              <w:numPr>
                <w:ilvl w:val="0"/>
                <w:numId w:val="13"/>
              </w:numPr>
            </w:pPr>
            <w:r>
              <w:t xml:space="preserve">O aplicativo interpreta a voz do usuário </w:t>
            </w:r>
          </w:p>
        </w:tc>
      </w:tr>
      <w:tr w:rsidR="00AD227E" w14:paraId="3901A6A5" w14:textId="77777777" w:rsidTr="2876F50D">
        <w:tc>
          <w:tcPr>
            <w:tcW w:w="9067" w:type="dxa"/>
            <w:gridSpan w:val="2"/>
          </w:tcPr>
          <w:p w14:paraId="5D379951" w14:textId="0C499F5D" w:rsidR="00AD227E" w:rsidRDefault="00AD227E" w:rsidP="00AD227E">
            <w:pPr>
              <w:pStyle w:val="ListParagraph"/>
              <w:numPr>
                <w:ilvl w:val="0"/>
                <w:numId w:val="13"/>
              </w:numPr>
            </w:pPr>
            <w:r>
              <w:t>O aplicativo comunica ao colete sobre a ação solicitada</w:t>
            </w:r>
          </w:p>
        </w:tc>
      </w:tr>
      <w:tr w:rsidR="00AD227E" w14:paraId="21DAE895" w14:textId="77777777" w:rsidTr="2876F50D">
        <w:tc>
          <w:tcPr>
            <w:tcW w:w="9067" w:type="dxa"/>
            <w:gridSpan w:val="2"/>
          </w:tcPr>
          <w:p w14:paraId="6C9B6E14" w14:textId="00160BA9" w:rsidR="00AD227E" w:rsidRDefault="00AD227E" w:rsidP="00AD227E">
            <w:pPr>
              <w:pStyle w:val="ListParagraph"/>
              <w:numPr>
                <w:ilvl w:val="0"/>
                <w:numId w:val="13"/>
              </w:numPr>
            </w:pPr>
            <w:r>
              <w:t>O colete aumenta o alcance dos sensores ultrassônicos</w:t>
            </w:r>
          </w:p>
        </w:tc>
      </w:tr>
    </w:tbl>
    <w:p w14:paraId="1B9BCE85" w14:textId="5AD1F2CE" w:rsidR="00624230" w:rsidRDefault="00624230" w:rsidP="00A10AC3"/>
    <w:p w14:paraId="2177C275" w14:textId="1A5FB8DA" w:rsidR="00C83C3E" w:rsidRDefault="00C83C3E" w:rsidP="00C83C3E">
      <w:pPr>
        <w:pStyle w:val="Heading1"/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Diagrama de classe</w:t>
      </w:r>
    </w:p>
    <w:p w14:paraId="435CAFCA" w14:textId="77777777" w:rsidR="00C83C3E" w:rsidRDefault="00C83C3E" w:rsidP="00A10AC3"/>
    <w:p w14:paraId="3342A73F" w14:textId="39ABE976" w:rsidR="00495DB8" w:rsidRDefault="00495DB8" w:rsidP="00A10AC3"/>
    <w:p w14:paraId="13282B9C" w14:textId="7EC0D89B" w:rsidR="00C83C3E" w:rsidRDefault="00C83C3E" w:rsidP="00A10AC3">
      <w:r>
        <w:rPr>
          <w:noProof/>
          <w:lang w:eastAsia="pt-BR"/>
        </w:rPr>
        <w:drawing>
          <wp:inline distT="0" distB="0" distL="0" distR="0" wp14:anchorId="4742BDE6" wp14:editId="7D7EA88B">
            <wp:extent cx="5274310" cy="3333115"/>
            <wp:effectExtent l="0" t="0" r="254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ECD3" w14:textId="77777777" w:rsidR="00495DB8" w:rsidRDefault="2876F50D" w:rsidP="00480B2E">
      <w:pPr>
        <w:pStyle w:val="Heading1"/>
        <w:numPr>
          <w:ilvl w:val="0"/>
          <w:numId w:val="3"/>
        </w:numPr>
        <w:rPr>
          <w:rFonts w:ascii="Calibri" w:eastAsia="Calibri" w:hAnsi="Calibri" w:cs="Calibri"/>
        </w:rPr>
      </w:pPr>
      <w:r w:rsidRPr="2876F50D">
        <w:rPr>
          <w:rFonts w:ascii="Calibri" w:eastAsia="Calibri" w:hAnsi="Calibri" w:cs="Calibri"/>
        </w:rPr>
        <w:lastRenderedPageBreak/>
        <w:t>Transição de Estado</w:t>
      </w:r>
    </w:p>
    <w:p w14:paraId="6EAAC58C" w14:textId="7660DDB7" w:rsidR="00495DB8" w:rsidRPr="002648C4" w:rsidRDefault="00EE2DE6" w:rsidP="00495DB8">
      <w:r>
        <w:rPr>
          <w:noProof/>
          <w:lang w:eastAsia="pt-BR"/>
        </w:rPr>
        <w:drawing>
          <wp:inline distT="0" distB="0" distL="0" distR="0" wp14:anchorId="7D26B17C" wp14:editId="206FC909">
            <wp:extent cx="5970905" cy="3028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transição de estad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285" cy="30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6A30" w14:textId="344C27A7" w:rsidR="00495DB8" w:rsidRDefault="00495DB8" w:rsidP="00495DB8"/>
    <w:p w14:paraId="689A030A" w14:textId="435AE6C8" w:rsidR="00324325" w:rsidRPr="005F3136" w:rsidRDefault="00324325" w:rsidP="00495DB8">
      <w:r>
        <w:rPr>
          <w:noProof/>
          <w:lang w:eastAsia="pt-BR"/>
        </w:rPr>
        <w:drawing>
          <wp:inline distT="0" distB="0" distL="0" distR="0" wp14:anchorId="11546B4A" wp14:editId="1851121B">
            <wp:extent cx="5000625" cy="3695346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sição de estado cole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079" cy="36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6E8D" w14:textId="77777777" w:rsidR="00495DB8" w:rsidRDefault="2876F50D" w:rsidP="00480B2E">
      <w:pPr>
        <w:pStyle w:val="Heading1"/>
        <w:numPr>
          <w:ilvl w:val="0"/>
          <w:numId w:val="3"/>
        </w:numPr>
        <w:rPr>
          <w:rFonts w:ascii="Calibri" w:eastAsia="Calibri" w:hAnsi="Calibri" w:cs="Calibri"/>
        </w:rPr>
      </w:pPr>
      <w:r w:rsidRPr="2876F50D">
        <w:rPr>
          <w:rFonts w:ascii="Calibri" w:eastAsia="Calibri" w:hAnsi="Calibri" w:cs="Calibri"/>
        </w:rPr>
        <w:t>Diagrama de sequência</w:t>
      </w:r>
    </w:p>
    <w:p w14:paraId="52796276" w14:textId="77BA2D58" w:rsidR="00495DB8" w:rsidRDefault="00495DB8" w:rsidP="00495DB8"/>
    <w:p w14:paraId="3C6A93BD" w14:textId="091D3473" w:rsidR="007F155A" w:rsidRDefault="007F155A" w:rsidP="00495DB8"/>
    <w:p w14:paraId="4071CF22" w14:textId="286A6D81" w:rsidR="007F155A" w:rsidRDefault="007F155A" w:rsidP="00495DB8">
      <w:r>
        <w:rPr>
          <w:noProof/>
          <w:lang w:eastAsia="pt-BR"/>
        </w:rPr>
        <w:lastRenderedPageBreak/>
        <w:drawing>
          <wp:inline distT="0" distB="0" distL="0" distR="0" wp14:anchorId="7BA4C779" wp14:editId="280AB00E">
            <wp:extent cx="5274310" cy="268668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tivar _ desativar colete ultrasonic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5BD3ED0" wp14:editId="49380E4A">
            <wp:extent cx="5274310" cy="2125980"/>
            <wp:effectExtent l="0" t="0" r="254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tivar_desativar alerta sonor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637C" w14:textId="2651AEEA" w:rsidR="007F155A" w:rsidRDefault="004A378F" w:rsidP="00495DB8">
      <w:r w:rsidRPr="004A378F">
        <w:rPr>
          <w:noProof/>
          <w:lang w:eastAsia="pt-BR"/>
        </w:rPr>
        <w:drawing>
          <wp:inline distT="0" distB="0" distL="0" distR="0" wp14:anchorId="26B00919" wp14:editId="4FAEED61">
            <wp:extent cx="5274310" cy="2867660"/>
            <wp:effectExtent l="0" t="0" r="254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teração de modos residencial_ urban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5788" w14:textId="7DAA7F18" w:rsidR="007F155A" w:rsidRDefault="007F155A" w:rsidP="00495DB8"/>
    <w:p w14:paraId="10DAC777" w14:textId="7E4F1240" w:rsidR="00972524" w:rsidRPr="00A545BA" w:rsidRDefault="00972524" w:rsidP="00495DB8">
      <w:r w:rsidRPr="00972524">
        <w:rPr>
          <w:noProof/>
          <w:lang w:eastAsia="pt-BR"/>
        </w:rPr>
        <w:lastRenderedPageBreak/>
        <w:drawing>
          <wp:inline distT="0" distB="0" distL="0" distR="0" wp14:anchorId="3A7C189D" wp14:editId="79B68391">
            <wp:extent cx="5274310" cy="3446780"/>
            <wp:effectExtent l="0" t="0" r="254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Diagram9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3841" w14:textId="77777777" w:rsidR="00495DB8" w:rsidRDefault="2876F50D" w:rsidP="00480B2E">
      <w:pPr>
        <w:pStyle w:val="Heading1"/>
        <w:numPr>
          <w:ilvl w:val="0"/>
          <w:numId w:val="3"/>
        </w:numPr>
        <w:rPr>
          <w:rFonts w:ascii="Calibri" w:eastAsia="Calibri" w:hAnsi="Calibri" w:cs="Calibri"/>
        </w:rPr>
      </w:pPr>
      <w:r w:rsidRPr="2876F50D">
        <w:rPr>
          <w:rFonts w:ascii="Calibri" w:eastAsia="Calibri" w:hAnsi="Calibri" w:cs="Calibri"/>
        </w:rPr>
        <w:t>Modelo de Dados</w:t>
      </w:r>
    </w:p>
    <w:p w14:paraId="657C3DDE" w14:textId="2C24BB7E" w:rsidR="00495DB8" w:rsidRDefault="00495DB8" w:rsidP="00495DB8"/>
    <w:p w14:paraId="18398AC5" w14:textId="5E4E127D" w:rsidR="00225793" w:rsidRDefault="00225793" w:rsidP="00495DB8"/>
    <w:p w14:paraId="7428380C" w14:textId="6DE922B6" w:rsidR="00225793" w:rsidRDefault="00304A00" w:rsidP="00495DB8">
      <w:r>
        <w:rPr>
          <w:noProof/>
          <w:lang w:eastAsia="pt-BR"/>
        </w:rPr>
        <w:drawing>
          <wp:inline distT="0" distB="0" distL="0" distR="0" wp14:anchorId="1E557F4A" wp14:editId="2D1A883C">
            <wp:extent cx="5303520" cy="26517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7412" w14:textId="567A17E1" w:rsidR="00495DB8" w:rsidRDefault="2876F50D" w:rsidP="00C83C3E">
      <w:pPr>
        <w:pStyle w:val="Heading1"/>
        <w:numPr>
          <w:ilvl w:val="0"/>
          <w:numId w:val="3"/>
        </w:numPr>
        <w:rPr>
          <w:rFonts w:ascii="Calibri" w:eastAsia="Calibri" w:hAnsi="Calibri" w:cs="Calibri"/>
        </w:rPr>
      </w:pPr>
      <w:r w:rsidRPr="2876F50D">
        <w:rPr>
          <w:rFonts w:ascii="Calibri" w:eastAsia="Calibri" w:hAnsi="Calibri" w:cs="Calibri"/>
        </w:rPr>
        <w:lastRenderedPageBreak/>
        <w:t>Pacotes</w:t>
      </w:r>
    </w:p>
    <w:p w14:paraId="716021AA" w14:textId="1A8FAFBC" w:rsidR="00C83C3E" w:rsidRDefault="00225793" w:rsidP="00C83C3E">
      <w:r>
        <w:rPr>
          <w:noProof/>
          <w:lang w:eastAsia="pt-BR"/>
        </w:rPr>
        <w:drawing>
          <wp:inline distT="0" distB="0" distL="0" distR="0" wp14:anchorId="155591DF" wp14:editId="0C3407BA">
            <wp:extent cx="5274310" cy="2467610"/>
            <wp:effectExtent l="0" t="0" r="254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ployment Diagram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BC14" w14:textId="3B4647DD" w:rsidR="00C83C3E" w:rsidRDefault="00C83C3E" w:rsidP="00C83C3E"/>
    <w:p w14:paraId="03F3B579" w14:textId="4F735346" w:rsidR="00963DF2" w:rsidRPr="009A6AC0" w:rsidRDefault="00225793" w:rsidP="00963DF2">
      <w:pPr>
        <w:pStyle w:val="Heading1"/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Protó</w:t>
      </w:r>
      <w:r w:rsidR="00963DF2">
        <w:rPr>
          <w:rFonts w:ascii="Calibri" w:eastAsia="Calibri" w:hAnsi="Calibri" w:cs="Calibri"/>
        </w:rPr>
        <w:t>tip</w:t>
      </w:r>
      <w:r w:rsidR="009A6AC0">
        <w:rPr>
          <w:rFonts w:ascii="Calibri" w:eastAsia="Calibri" w:hAnsi="Calibri" w:cs="Calibri"/>
        </w:rPr>
        <w:t>o</w:t>
      </w:r>
    </w:p>
    <w:p w14:paraId="26384485" w14:textId="1CAEC0B3" w:rsidR="00495DB8" w:rsidRPr="00F660B3" w:rsidRDefault="00963DF2" w:rsidP="00A10AC3">
      <w:r>
        <w:rPr>
          <w:noProof/>
          <w:lang w:eastAsia="pt-BR"/>
        </w:rPr>
        <w:drawing>
          <wp:inline distT="0" distB="0" distL="0" distR="0" wp14:anchorId="4E45AED5" wp14:editId="3EB6CFCC">
            <wp:extent cx="5274310" cy="5274310"/>
            <wp:effectExtent l="0" t="0" r="254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le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DB8" w:rsidRPr="00F660B3" w:rsidSect="003860FB">
      <w:headerReference w:type="even" r:id="rId21"/>
      <w:headerReference w:type="default" r:id="rId22"/>
      <w:footerReference w:type="even" r:id="rId23"/>
      <w:footerReference w:type="default" r:id="rId24"/>
      <w:type w:val="continuous"/>
      <w:pgSz w:w="11906" w:h="16838" w:code="9"/>
      <w:pgMar w:top="1135" w:right="1800" w:bottom="1440" w:left="1800" w:header="284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940AF5" w14:textId="77777777" w:rsidR="008135A3" w:rsidRDefault="008135A3">
      <w:r>
        <w:separator/>
      </w:r>
    </w:p>
  </w:endnote>
  <w:endnote w:type="continuationSeparator" w:id="0">
    <w:p w14:paraId="6C9632E6" w14:textId="77777777" w:rsidR="008135A3" w:rsidRDefault="008135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44B610" w14:textId="77777777" w:rsidR="00C83C3E" w:rsidRDefault="008135A3">
    <w:pPr>
      <w:pStyle w:val="Footer"/>
    </w:pPr>
    <w:sdt>
      <w:sdtPr>
        <w:rPr>
          <w:rFonts w:asciiTheme="majorHAnsi" w:eastAsiaTheme="majorEastAsia" w:hAnsiTheme="majorHAnsi" w:cstheme="majorBidi"/>
        </w:rPr>
        <w:id w:val="1875423277"/>
        <w:temporary/>
        <w:showingPlcHdr/>
      </w:sdtPr>
      <w:sdtEndPr/>
      <w:sdtContent>
        <w:r w:rsidR="00C83C3E">
          <w:rPr>
            <w:rFonts w:asciiTheme="majorHAnsi" w:eastAsiaTheme="majorEastAsia" w:hAnsiTheme="majorHAnsi" w:cstheme="majorBidi"/>
          </w:rPr>
          <w:t>[Type text]</w:t>
        </w:r>
      </w:sdtContent>
    </w:sdt>
    <w:r w:rsidR="00C83C3E" w:rsidRPr="2876F50D">
      <w:fldChar w:fldCharType="begin"/>
    </w:r>
    <w:r w:rsidR="00C83C3E">
      <w:rPr>
        <w:rFonts w:ascii="Calibri" w:hAnsi="Calibri"/>
      </w:rPr>
      <w:instrText>[Digite o texto]</w:instrText>
    </w:r>
    <w:r w:rsidR="00C83C3E" w:rsidRPr="2876F50D">
      <w:fldChar w:fldCharType="separate"/>
    </w:r>
    <w:r w:rsidR="00C83C3E" w:rsidRPr="2876F50D">
      <w:rPr>
        <w:rFonts w:ascii="Calibri" w:eastAsia="Calibri" w:hAnsi="Calibri" w:cs="Calibri"/>
      </w:rPr>
      <w:t xml:space="preserve">Página </w:t>
    </w:r>
    <w:r w:rsidR="00C83C3E" w:rsidRPr="2876F50D">
      <w:fldChar w:fldCharType="end"/>
    </w:r>
    <w:r w:rsidR="00C83C3E">
      <w:t xml:space="preserve"> PAGE   \* MERGEFORMAT </w:t>
    </w:r>
    <w:r w:rsidR="00C83C3E">
      <w:rPr>
        <w:noProof/>
        <w:lang w:eastAsia="pt-BR"/>
      </w:rPr>
      <mc:AlternateContent>
        <mc:Choice Requires="wpg">
          <w:drawing>
            <wp:anchor distT="0" distB="0" distL="114300" distR="114300" simplePos="0" relativeHeight="251649024" behindDoc="0" locked="0" layoutInCell="0" allowOverlap="1" wp14:anchorId="50CC0CC8" wp14:editId="3F13448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6B32DA9C" id="Group 441" o:spid="_x0000_s1026" style="position:absolute;margin-left:0;margin-top:0;width:610.8pt;height:64.8pt;flip:y;z-index:25164902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 w:rsidR="00C83C3E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6138A9C9" wp14:editId="55D66D71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4E1522BC" id="Rectangle 444" o:spid="_x0000_s1026" style="position:absolute;margin-left:0;margin-top:0;width:7.15pt;height:64.8pt;z-index:25165312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C83C3E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1E3177B2" wp14:editId="6AC9B3DD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5D9952E" id="Rectangle 445" o:spid="_x0000_s1026" style="position:absolute;margin-left:0;margin-top:0;width:7.2pt;height:64.8pt;z-index:251651072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BA60E3" w14:textId="77777777" w:rsidR="00C83C3E" w:rsidRDefault="00C83C3E">
    <w:pPr>
      <w:pStyle w:val="Footer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7061B12" wp14:editId="20497010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481955" cy="737870"/>
              <wp:effectExtent l="0" t="0" r="0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81955" cy="73787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BA9B3F" w14:textId="77777777" w:rsidR="00C83C3E" w:rsidRPr="00F52244" w:rsidRDefault="008135A3" w:rsidP="00B633BE">
                          <w:pPr>
                            <w:pStyle w:val="Footer"/>
                            <w:tabs>
                              <w:tab w:val="clear" w:pos="9360"/>
                              <w:tab w:val="right" w:pos="8364"/>
                            </w:tabs>
                            <w:ind w:right="-23"/>
                            <w:rPr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sz w:val="20"/>
                                <w:szCs w:val="20"/>
                              </w:rPr>
                              <w:alias w:val="Título"/>
                              <w:tag w:val=""/>
                              <w:id w:val="138591650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83C3E">
                                <w:rPr>
                                  <w:sz w:val="20"/>
                                  <w:szCs w:val="20"/>
                                </w:rPr>
                                <w:t>Declaração do Escopo do Projeto</w:t>
                              </w:r>
                            </w:sdtContent>
                          </w:sdt>
                          <w:r w:rsidR="00C83C3E">
                            <w:rPr>
                              <w:sz w:val="20"/>
                              <w:szCs w:val="20"/>
                            </w:rPr>
                            <w:t xml:space="preserve"> - </w:t>
                          </w:r>
                          <w:r w:rsidR="00C83C3E" w:rsidRPr="00F52244">
                            <w:rPr>
                              <w:sz w:val="20"/>
                              <w:szCs w:val="20"/>
                            </w:rPr>
                            <w:t>V</w:t>
                          </w:r>
                          <w:r w:rsidR="00C83C3E">
                            <w:rPr>
                              <w:sz w:val="20"/>
                              <w:szCs w:val="20"/>
                            </w:rPr>
                            <w:t>ersão 5.0</w:t>
                          </w:r>
                          <w:r w:rsidR="00C83C3E">
                            <w:rPr>
                              <w:sz w:val="20"/>
                              <w:szCs w:val="20"/>
                            </w:rPr>
                            <w:tab/>
                            <w:t>Olho de Tandera</w:t>
                          </w:r>
                          <w:r w:rsidR="00C83C3E">
                            <w:rPr>
                              <w:sz w:val="20"/>
                              <w:szCs w:val="20"/>
                            </w:rPr>
                            <w:tab/>
                            <w:t>22-11 -16</w:t>
                          </w:r>
                        </w:p>
                        <w:p w14:paraId="0CE148BD" w14:textId="77777777" w:rsidR="00C83C3E" w:rsidRDefault="00C83C3E" w:rsidP="00785ED9">
                          <w:pPr>
                            <w:tabs>
                              <w:tab w:val="right" w:pos="8364"/>
                            </w:tabs>
                            <w:spacing w:after="0"/>
                            <w:ind w:right="-23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Consulte outros modelos de documentos em </w:t>
                          </w:r>
                          <w:sdt>
                            <w:sdtPr>
                              <w:rPr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97048419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sz w:val="20"/>
                                  <w:szCs w:val="20"/>
                                </w:rPr>
                                <w:t>www.easybok.com.br</w:t>
                              </w:r>
                            </w:sdtContent>
                          </w:sdt>
                        </w:p>
                        <w:p w14:paraId="74C8CBE3" w14:textId="77777777" w:rsidR="00C83C3E" w:rsidRPr="00785ED9" w:rsidRDefault="00C83C3E" w:rsidP="00785ED9">
                          <w:pPr>
                            <w:tabs>
                              <w:tab w:val="right" w:pos="8364"/>
                            </w:tabs>
                            <w:spacing w:after="0"/>
                            <w:ind w:right="-23"/>
                            <w:rPr>
                              <w:sz w:val="20"/>
                              <w:szCs w:val="16"/>
                            </w:rPr>
                          </w:pPr>
                          <w:r w:rsidRPr="00EF4A10">
                            <w:rPr>
                              <w:sz w:val="20"/>
                              <w:szCs w:val="16"/>
                            </w:rPr>
                            <w:t>PMBOK</w:t>
                          </w:r>
                          <w:r w:rsidRPr="00EF4A10">
                            <w:rPr>
                              <w:rFonts w:ascii="Arial" w:hAnsi="Arial" w:cs="Arial"/>
                              <w:sz w:val="20"/>
                              <w:szCs w:val="16"/>
                              <w:vertAlign w:val="superscript"/>
                            </w:rPr>
                            <w:t xml:space="preserve">® </w:t>
                          </w:r>
                          <w:r w:rsidRPr="00EF4A10">
                            <w:rPr>
                              <w:sz w:val="20"/>
                              <w:szCs w:val="16"/>
                            </w:rPr>
                            <w:t>e PMP</w:t>
                          </w:r>
                          <w:r w:rsidRPr="00EF4A10">
                            <w:rPr>
                              <w:rFonts w:ascii="Arial" w:hAnsi="Arial" w:cs="Arial"/>
                              <w:sz w:val="20"/>
                              <w:szCs w:val="16"/>
                              <w:vertAlign w:val="superscript"/>
                            </w:rPr>
                            <w:t xml:space="preserve">® </w:t>
                          </w:r>
                          <w:r w:rsidRPr="00EF4A10">
                            <w:rPr>
                              <w:sz w:val="20"/>
                              <w:szCs w:val="16"/>
                            </w:rPr>
                            <w:t>são marcas</w:t>
                          </w:r>
                          <w:r w:rsidRPr="00EF4A10">
                            <w:rPr>
                              <w:rFonts w:ascii="Arial" w:hAnsi="Arial" w:cs="Arial"/>
                              <w:sz w:val="20"/>
                              <w:szCs w:val="16"/>
                              <w:vertAlign w:val="superscript"/>
                            </w:rPr>
                            <w:t xml:space="preserve"> </w:t>
                          </w:r>
                          <w:r w:rsidRPr="00EF4A10">
                            <w:rPr>
                              <w:sz w:val="20"/>
                              <w:szCs w:val="16"/>
                            </w:rPr>
                            <w:t>registradas do PMI</w:t>
                          </w:r>
                          <w:r w:rsidRPr="00EF4A10">
                            <w:rPr>
                              <w:rFonts w:ascii="Arial" w:hAnsi="Arial" w:cs="Arial"/>
                              <w:sz w:val="20"/>
                              <w:szCs w:val="16"/>
                              <w:vertAlign w:val="superscript"/>
                            </w:rPr>
                            <w:t xml:space="preserve">® - </w:t>
                          </w:r>
                          <w:r w:rsidRPr="00EF4A10">
                            <w:rPr>
                              <w:sz w:val="20"/>
                              <w:szCs w:val="16"/>
                            </w:rPr>
                            <w:t>Project</w:t>
                          </w:r>
                          <w:r w:rsidRPr="00EF4A10">
                            <w:rPr>
                              <w:rFonts w:ascii="Arial" w:hAnsi="Arial" w:cs="Arial"/>
                              <w:sz w:val="20"/>
                              <w:szCs w:val="16"/>
                              <w:vertAlign w:val="superscript"/>
                            </w:rPr>
                            <w:t xml:space="preserve"> </w:t>
                          </w:r>
                          <w:r w:rsidRPr="00EF4A10">
                            <w:rPr>
                              <w:sz w:val="20"/>
                              <w:szCs w:val="16"/>
                            </w:rPr>
                            <w:t>Management Institute</w:t>
                          </w:r>
                          <w:r w:rsidRPr="00EF4A10">
                            <w:rPr>
                              <w:rFonts w:ascii="Calibri" w:hAnsi="Calibri"/>
                              <w:sz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57061B12" id="Rectangle 459" o:spid="_x0000_s1036" style="position:absolute;margin-left:0;margin-top:0;width:431.65pt;height:58.1pt;z-index:251667456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" filled="f" stroked="f">
              <v:textbox inset=",0">
                <w:txbxContent>
                  <w:p w14:paraId="22BA9B3F" w14:textId="77777777" w:rsidR="00C83C3E" w:rsidRPr="00F52244" w:rsidRDefault="008135A3" w:rsidP="00B633BE">
                    <w:pPr>
                      <w:pStyle w:val="Footer"/>
                      <w:tabs>
                        <w:tab w:val="clear" w:pos="9360"/>
                        <w:tab w:val="right" w:pos="8364"/>
                      </w:tabs>
                      <w:ind w:right="-23"/>
                      <w:rPr>
                        <w:sz w:val="20"/>
                        <w:szCs w:val="20"/>
                      </w:rPr>
                    </w:pPr>
                    <w:sdt>
                      <w:sdtPr>
                        <w:rPr>
                          <w:sz w:val="20"/>
                          <w:szCs w:val="20"/>
                        </w:rPr>
                        <w:alias w:val="Título"/>
                        <w:tag w:val=""/>
                        <w:id w:val="1385916503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 w:rsidR="00C83C3E">
                          <w:rPr>
                            <w:sz w:val="20"/>
                            <w:szCs w:val="20"/>
                          </w:rPr>
                          <w:t>Declaração do Escopo do Projeto</w:t>
                        </w:r>
                      </w:sdtContent>
                    </w:sdt>
                    <w:r w:rsidR="00C83C3E">
                      <w:rPr>
                        <w:sz w:val="20"/>
                        <w:szCs w:val="20"/>
                      </w:rPr>
                      <w:t xml:space="preserve"> - </w:t>
                    </w:r>
                    <w:r w:rsidR="00C83C3E" w:rsidRPr="00F52244">
                      <w:rPr>
                        <w:sz w:val="20"/>
                        <w:szCs w:val="20"/>
                      </w:rPr>
                      <w:t>V</w:t>
                    </w:r>
                    <w:r w:rsidR="00C83C3E">
                      <w:rPr>
                        <w:sz w:val="20"/>
                        <w:szCs w:val="20"/>
                      </w:rPr>
                      <w:t>ersão 5.0</w:t>
                    </w:r>
                    <w:r w:rsidR="00C83C3E">
                      <w:rPr>
                        <w:sz w:val="20"/>
                        <w:szCs w:val="20"/>
                      </w:rPr>
                      <w:tab/>
                      <w:t>Olho de Tandera</w:t>
                    </w:r>
                    <w:r w:rsidR="00C83C3E">
                      <w:rPr>
                        <w:sz w:val="20"/>
                        <w:szCs w:val="20"/>
                      </w:rPr>
                      <w:tab/>
                      <w:t>22-11 -16</w:t>
                    </w:r>
                  </w:p>
                  <w:p w14:paraId="0CE148BD" w14:textId="77777777" w:rsidR="00C83C3E" w:rsidRDefault="00C83C3E" w:rsidP="00785ED9">
                    <w:pPr>
                      <w:tabs>
                        <w:tab w:val="right" w:pos="8364"/>
                      </w:tabs>
                      <w:spacing w:after="0"/>
                      <w:ind w:right="-23"/>
                      <w:rPr>
                        <w:sz w:val="20"/>
                        <w:szCs w:val="16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Consulte outros modelos de documentos em </w:t>
                    </w:r>
                    <w:sdt>
                      <w:sdtPr>
                        <w:rPr>
                          <w:sz w:val="20"/>
                          <w:szCs w:val="20"/>
                        </w:rPr>
                        <w:alias w:val="Empresa"/>
                        <w:tag w:val=""/>
                        <w:id w:val="970484191"/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r>
                          <w:rPr>
                            <w:sz w:val="20"/>
                            <w:szCs w:val="20"/>
                          </w:rPr>
                          <w:t>www.easybok.com.br</w:t>
                        </w:r>
                      </w:sdtContent>
                    </w:sdt>
                  </w:p>
                  <w:p w14:paraId="74C8CBE3" w14:textId="77777777" w:rsidR="00C83C3E" w:rsidRPr="00785ED9" w:rsidRDefault="00C83C3E" w:rsidP="00785ED9">
                    <w:pPr>
                      <w:tabs>
                        <w:tab w:val="right" w:pos="8364"/>
                      </w:tabs>
                      <w:spacing w:after="0"/>
                      <w:ind w:right="-23"/>
                      <w:rPr>
                        <w:sz w:val="20"/>
                        <w:szCs w:val="16"/>
                      </w:rPr>
                    </w:pPr>
                    <w:r w:rsidRPr="00EF4A10">
                      <w:rPr>
                        <w:sz w:val="20"/>
                        <w:szCs w:val="16"/>
                      </w:rPr>
                      <w:t>PMBOK</w:t>
                    </w:r>
                    <w:r w:rsidRPr="00EF4A10">
                      <w:rPr>
                        <w:rFonts w:ascii="Arial" w:hAnsi="Arial" w:cs="Arial"/>
                        <w:sz w:val="20"/>
                        <w:szCs w:val="16"/>
                        <w:vertAlign w:val="superscript"/>
                      </w:rPr>
                      <w:t xml:space="preserve">® </w:t>
                    </w:r>
                    <w:r w:rsidRPr="00EF4A10">
                      <w:rPr>
                        <w:sz w:val="20"/>
                        <w:szCs w:val="16"/>
                      </w:rPr>
                      <w:t>e PMP</w:t>
                    </w:r>
                    <w:r w:rsidRPr="00EF4A10">
                      <w:rPr>
                        <w:rFonts w:ascii="Arial" w:hAnsi="Arial" w:cs="Arial"/>
                        <w:sz w:val="20"/>
                        <w:szCs w:val="16"/>
                        <w:vertAlign w:val="superscript"/>
                      </w:rPr>
                      <w:t xml:space="preserve">® </w:t>
                    </w:r>
                    <w:r w:rsidRPr="00EF4A10">
                      <w:rPr>
                        <w:sz w:val="20"/>
                        <w:szCs w:val="16"/>
                      </w:rPr>
                      <w:t>são marcas</w:t>
                    </w:r>
                    <w:r w:rsidRPr="00EF4A10">
                      <w:rPr>
                        <w:rFonts w:ascii="Arial" w:hAnsi="Arial" w:cs="Arial"/>
                        <w:sz w:val="20"/>
                        <w:szCs w:val="16"/>
                        <w:vertAlign w:val="superscript"/>
                      </w:rPr>
                      <w:t xml:space="preserve"> </w:t>
                    </w:r>
                    <w:r w:rsidRPr="00EF4A10">
                      <w:rPr>
                        <w:sz w:val="20"/>
                        <w:szCs w:val="16"/>
                      </w:rPr>
                      <w:t>registradas do PMI</w:t>
                    </w:r>
                    <w:r w:rsidRPr="00EF4A10">
                      <w:rPr>
                        <w:rFonts w:ascii="Arial" w:hAnsi="Arial" w:cs="Arial"/>
                        <w:sz w:val="20"/>
                        <w:szCs w:val="16"/>
                        <w:vertAlign w:val="superscript"/>
                      </w:rPr>
                      <w:t xml:space="preserve">® - </w:t>
                    </w:r>
                    <w:r w:rsidRPr="00EF4A10">
                      <w:rPr>
                        <w:sz w:val="20"/>
                        <w:szCs w:val="16"/>
                      </w:rPr>
                      <w:t>Project</w:t>
                    </w:r>
                    <w:r w:rsidRPr="00EF4A10">
                      <w:rPr>
                        <w:rFonts w:ascii="Arial" w:hAnsi="Arial" w:cs="Arial"/>
                        <w:sz w:val="20"/>
                        <w:szCs w:val="16"/>
                        <w:vertAlign w:val="superscript"/>
                      </w:rPr>
                      <w:t xml:space="preserve"> </w:t>
                    </w:r>
                    <w:r w:rsidRPr="00EF4A10">
                      <w:rPr>
                        <w:sz w:val="20"/>
                        <w:szCs w:val="16"/>
                      </w:rPr>
                      <w:t>Management Institute</w:t>
                    </w:r>
                    <w:r w:rsidRPr="00EF4A10">
                      <w:rPr>
                        <w:rFonts w:ascii="Calibri" w:hAnsi="Calibri"/>
                        <w:sz w:val="28"/>
                      </w:rPr>
                      <w:t xml:space="preserve"> 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C5CC637" wp14:editId="4E2D12DB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694055"/>
              <wp:effectExtent l="0" t="0" r="19050" b="1079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5F3E28F4" id="Group 460" o:spid="_x0000_s1026" style="position:absolute;margin-left:0;margin-top:0;width:6pt;height:54.65pt;z-index:25166540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" strokecolor="#4f81bd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" strokecolor="#4f81bd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9B1BCD" w14:textId="77777777" w:rsidR="008135A3" w:rsidRDefault="008135A3">
      <w:r>
        <w:separator/>
      </w:r>
    </w:p>
  </w:footnote>
  <w:footnote w:type="continuationSeparator" w:id="0">
    <w:p w14:paraId="0B0195AE" w14:textId="77777777" w:rsidR="008135A3" w:rsidRDefault="008135A3">
      <w:r>
        <w:separator/>
      </w:r>
    </w:p>
  </w:footnote>
  <w:footnote w:type="continuationNotice" w:id="1">
    <w:p w14:paraId="345E96EC" w14:textId="77777777" w:rsidR="008135A3" w:rsidRDefault="008135A3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833849" w14:textId="77777777" w:rsidR="00C83C3E" w:rsidRDefault="00C83C3E" w:rsidP="2876F50D">
    <w:pPr>
      <w:pStyle w:val="Header"/>
      <w:rPr>
        <w:rFonts w:asciiTheme="majorHAnsi" w:eastAsiaTheme="majorEastAsia" w:hAnsiTheme="majorHAnsi" w:cstheme="majorBidi"/>
      </w:rPr>
    </w:pPr>
    <w:r w:rsidRPr="2876F50D">
      <w:rPr>
        <w:rFonts w:ascii="Calibri" w:eastAsia="Calibri" w:hAnsi="Calibri" w:cs="Calibri"/>
      </w:rPr>
      <w:t>Plano de Marketing da Adventure Works</w:t>
    </w:r>
  </w:p>
  <w:p w14:paraId="11034406" w14:textId="77777777" w:rsidR="00C83C3E" w:rsidRDefault="00C83C3E">
    <w:pPr>
      <w:pStyle w:val="Header"/>
    </w:pPr>
    <w:r>
      <w:rPr>
        <w:rFonts w:asciiTheme="majorHAnsi" w:eastAsiaTheme="majorEastAsia" w:hAnsiTheme="majorHAnsi" w:cstheme="majorBidi"/>
        <w:noProof/>
        <w:lang w:eastAsia="pt-B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7C989DB" wp14:editId="59BA4BA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9685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06D8B5D1" id="Group 468" o:spid="_x0000_s1026" style="position:absolute;margin-left:0;margin-top:0;width:791.15pt;height:1in;z-index:251659264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eastAsia="pt-BR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AF64A18" wp14:editId="35856C89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3335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231B668D" id="Rectangle 471" o:spid="_x0000_s1026" style="position:absolute;margin-left:0;margin-top:0;width:7.15pt;height:64.8pt;z-index:251657216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eastAsia="pt-BR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AA19A3C" wp14:editId="04A6E12B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3335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62733AFE" id="Rectangle 472" o:spid="_x0000_s1026" style="position:absolute;margin-left:0;margin-top:0;width:7.15pt;height:64.8pt;z-index:25165516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CFAD38" w14:textId="77777777" w:rsidR="00C83C3E" w:rsidRDefault="00C83C3E">
    <w:pPr>
      <w:pStyle w:val="Header"/>
    </w:pPr>
    <w:r>
      <w:rPr>
        <w:noProof/>
        <w:lang w:eastAsia="pt-BR"/>
      </w:rPr>
      <w:drawing>
        <wp:inline distT="0" distB="0" distL="0" distR="0" wp14:anchorId="1118DB48" wp14:editId="01A11687">
          <wp:extent cx="1359535" cy="429260"/>
          <wp:effectExtent l="0" t="0" r="0" b="889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9535" cy="429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Theme="majorHAnsi" w:eastAsiaTheme="majorEastAsia" w:hAnsiTheme="majorHAnsi" w:cstheme="majorBidi"/>
        <w:noProof/>
        <w:sz w:val="36"/>
        <w:szCs w:val="36"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1BE9E374" wp14:editId="76C7ABA3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486400" cy="170815"/>
              <wp:effectExtent l="0" t="0" r="0" b="0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B151AF" w14:textId="77777777" w:rsidR="00C83C3E" w:rsidRPr="00F660B3" w:rsidRDefault="00C83C3E">
                          <w:pPr>
                            <w:spacing w:after="0" w:line="240" w:lineRule="auto"/>
                            <w:jc w:val="right"/>
                          </w:pPr>
                          <w:r>
                            <w:t xml:space="preserve">Projeto: </w:t>
                          </w:r>
                          <w:sdt>
                            <w:sdtPr>
                              <w:alias w:val="Assunto"/>
                              <w:tag w:val=""/>
                              <w:id w:val="3270568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t>[Olho de Tandera]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E9E374"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34" type="#_x0000_t202" style="position:absolute;margin-left:0;margin-top:0;width:6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" o:allowincell="f" filled="f" stroked="f">
              <v:textbox style="mso-fit-shape-to-text:t" inset=",0,,0">
                <w:txbxContent>
                  <w:p w14:paraId="11B151AF" w14:textId="77777777" w:rsidR="00C83C3E" w:rsidRPr="00F660B3" w:rsidRDefault="00C83C3E">
                    <w:pPr>
                      <w:spacing w:after="0" w:line="240" w:lineRule="auto"/>
                      <w:jc w:val="right"/>
                    </w:pPr>
                    <w:r>
                      <w:t xml:space="preserve">Projeto: </w:t>
                    </w:r>
                    <w:sdt>
                      <w:sdtPr>
                        <w:alias w:val="Assunto"/>
                        <w:tag w:val=""/>
                        <w:id w:val="32705683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r>
                          <w:t>[Olho de Tandera]</w:t>
                        </w:r>
                      </w:sdtContent>
                    </w:sdt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sz w:val="36"/>
        <w:szCs w:val="36"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65107107" wp14:editId="42CD15D9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1142365" cy="170815"/>
              <wp:effectExtent l="0" t="0" r="0" b="635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2365" cy="170815"/>
                      </a:xfrm>
                      <a:prstGeom prst="rect">
                        <a:avLst/>
                      </a:prstGeom>
                      <a:solidFill>
                        <a:srgbClr val="ED1C24"/>
                      </a:solidFill>
                      <a:extLst/>
                    </wps:spPr>
                    <wps:txbx>
                      <w:txbxContent>
                        <w:p w14:paraId="4D7DF71A" w14:textId="4C3F0E31" w:rsidR="00C83C3E" w:rsidRDefault="00C83C3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A72751" w:rsidRPr="00A72751">
                            <w:rPr>
                              <w:noProof/>
                              <w:color w:val="FFFFFF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107107" id="Text Box 476" o:spid="_x0000_s1035" type="#_x0000_t202" style="position:absolute;margin-left:38.75pt;margin-top:0;width:89.95pt;height:13.45pt;z-index:251661312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" o:allowincell="f" fillcolor="#ed1c24" stroked="f">
              <v:textbox style="mso-fit-shape-to-text:t" inset=",0,,0">
                <w:txbxContent>
                  <w:p w14:paraId="4D7DF71A" w14:textId="4C3F0E31" w:rsidR="00C83C3E" w:rsidRDefault="00C83C3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A72751" w:rsidRPr="00A72751">
                      <w:rPr>
                        <w:noProof/>
                        <w:color w:val="FFFFFF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11FD50CF"/>
    <w:multiLevelType w:val="hybridMultilevel"/>
    <w:tmpl w:val="C39CC9B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3E562ED"/>
    <w:multiLevelType w:val="hybridMultilevel"/>
    <w:tmpl w:val="000068A6"/>
    <w:lvl w:ilvl="0" w:tplc="EE6E87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4E00086"/>
    <w:multiLevelType w:val="hybridMultilevel"/>
    <w:tmpl w:val="D9AC4F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A34846"/>
    <w:multiLevelType w:val="hybridMultilevel"/>
    <w:tmpl w:val="0FCA01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C51A7A"/>
    <w:multiLevelType w:val="hybridMultilevel"/>
    <w:tmpl w:val="E6B416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35D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FF491E"/>
    <w:multiLevelType w:val="hybridMultilevel"/>
    <w:tmpl w:val="A240E6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A109E5"/>
    <w:multiLevelType w:val="hybridMultilevel"/>
    <w:tmpl w:val="C4BE3E26"/>
    <w:lvl w:ilvl="0" w:tplc="5DB8C254">
      <w:numFmt w:val="bullet"/>
      <w:lvlText w:val=""/>
      <w:lvlJc w:val="left"/>
      <w:pPr>
        <w:ind w:left="927" w:hanging="360"/>
      </w:pPr>
      <w:rPr>
        <w:rFonts w:ascii="Symbol" w:eastAsiaTheme="minorEastAsia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493F2C68"/>
    <w:multiLevelType w:val="hybridMultilevel"/>
    <w:tmpl w:val="D49E7390"/>
    <w:lvl w:ilvl="0" w:tplc="816459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1724ABE"/>
    <w:multiLevelType w:val="hybridMultilevel"/>
    <w:tmpl w:val="1BC6D63C"/>
    <w:lvl w:ilvl="0" w:tplc="6EF427E0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41C7CD5"/>
    <w:multiLevelType w:val="hybridMultilevel"/>
    <w:tmpl w:val="D5A836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DA744A"/>
    <w:multiLevelType w:val="hybridMultilevel"/>
    <w:tmpl w:val="68062856"/>
    <w:lvl w:ilvl="0" w:tplc="C05629BC">
      <w:start w:val="1"/>
      <w:numFmt w:val="decimal"/>
      <w:lvlText w:val="%1."/>
      <w:lvlJc w:val="left"/>
      <w:pPr>
        <w:ind w:left="987" w:hanging="4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4DD2646"/>
    <w:multiLevelType w:val="hybridMultilevel"/>
    <w:tmpl w:val="5790C3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9E1CBB"/>
    <w:multiLevelType w:val="hybridMultilevel"/>
    <w:tmpl w:val="A2F053E6"/>
    <w:lvl w:ilvl="0" w:tplc="730624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2">
    <w:abstractNumId w:val="4"/>
  </w:num>
  <w:num w:numId="3">
    <w:abstractNumId w:val="7"/>
  </w:num>
  <w:num w:numId="4">
    <w:abstractNumId w:val="10"/>
  </w:num>
  <w:num w:numId="5">
    <w:abstractNumId w:val="2"/>
  </w:num>
  <w:num w:numId="6">
    <w:abstractNumId w:val="15"/>
  </w:num>
  <w:num w:numId="7">
    <w:abstractNumId w:val="13"/>
  </w:num>
  <w:num w:numId="8">
    <w:abstractNumId w:val="12"/>
  </w:num>
  <w:num w:numId="9">
    <w:abstractNumId w:val="5"/>
  </w:num>
  <w:num w:numId="10">
    <w:abstractNumId w:val="8"/>
  </w:num>
  <w:num w:numId="11">
    <w:abstractNumId w:val="3"/>
  </w:num>
  <w:num w:numId="12">
    <w:abstractNumId w:val="6"/>
  </w:num>
  <w:num w:numId="13">
    <w:abstractNumId w:val="14"/>
  </w:num>
  <w:num w:numId="14">
    <w:abstractNumId w:val="1"/>
  </w:num>
  <w:num w:numId="15">
    <w:abstractNumId w:val="11"/>
  </w:num>
  <w:num w:numId="16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hyphenationZone w:val="425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8D4"/>
    <w:rsid w:val="000047DB"/>
    <w:rsid w:val="00006B98"/>
    <w:rsid w:val="00010E4E"/>
    <w:rsid w:val="00030266"/>
    <w:rsid w:val="0003088F"/>
    <w:rsid w:val="00033F9B"/>
    <w:rsid w:val="000641D0"/>
    <w:rsid w:val="000725FB"/>
    <w:rsid w:val="0007795D"/>
    <w:rsid w:val="00087E06"/>
    <w:rsid w:val="000903EA"/>
    <w:rsid w:val="00091B06"/>
    <w:rsid w:val="00092630"/>
    <w:rsid w:val="00095045"/>
    <w:rsid w:val="000B4DA0"/>
    <w:rsid w:val="000B5830"/>
    <w:rsid w:val="000D0134"/>
    <w:rsid w:val="000D4FDB"/>
    <w:rsid w:val="000E1F82"/>
    <w:rsid w:val="000F2423"/>
    <w:rsid w:val="000F34D4"/>
    <w:rsid w:val="0010043F"/>
    <w:rsid w:val="0011041F"/>
    <w:rsid w:val="00125087"/>
    <w:rsid w:val="0012544C"/>
    <w:rsid w:val="00146DFC"/>
    <w:rsid w:val="00150680"/>
    <w:rsid w:val="0017488E"/>
    <w:rsid w:val="0017501D"/>
    <w:rsid w:val="00194E91"/>
    <w:rsid w:val="001A30D7"/>
    <w:rsid w:val="001B540A"/>
    <w:rsid w:val="001C4507"/>
    <w:rsid w:val="001C66BB"/>
    <w:rsid w:val="001D090B"/>
    <w:rsid w:val="001D78F1"/>
    <w:rsid w:val="001E0899"/>
    <w:rsid w:val="001F0B1E"/>
    <w:rsid w:val="001F3335"/>
    <w:rsid w:val="00225793"/>
    <w:rsid w:val="00250AFA"/>
    <w:rsid w:val="002648C4"/>
    <w:rsid w:val="00267F18"/>
    <w:rsid w:val="00276F55"/>
    <w:rsid w:val="00292CE8"/>
    <w:rsid w:val="002A07CB"/>
    <w:rsid w:val="002A3E79"/>
    <w:rsid w:val="002C5511"/>
    <w:rsid w:val="002C5D98"/>
    <w:rsid w:val="002C623D"/>
    <w:rsid w:val="002C7BC0"/>
    <w:rsid w:val="002D2642"/>
    <w:rsid w:val="002E0174"/>
    <w:rsid w:val="002E1DA3"/>
    <w:rsid w:val="002F116B"/>
    <w:rsid w:val="002F2BBC"/>
    <w:rsid w:val="00304A00"/>
    <w:rsid w:val="00306F2D"/>
    <w:rsid w:val="00324325"/>
    <w:rsid w:val="00326E80"/>
    <w:rsid w:val="00331289"/>
    <w:rsid w:val="0034774D"/>
    <w:rsid w:val="00357489"/>
    <w:rsid w:val="0036070A"/>
    <w:rsid w:val="0037530E"/>
    <w:rsid w:val="00383A3E"/>
    <w:rsid w:val="003860FB"/>
    <w:rsid w:val="003A2CAB"/>
    <w:rsid w:val="003A746B"/>
    <w:rsid w:val="003B620C"/>
    <w:rsid w:val="003C158A"/>
    <w:rsid w:val="003C6F82"/>
    <w:rsid w:val="003D1338"/>
    <w:rsid w:val="003E50C8"/>
    <w:rsid w:val="003F54D1"/>
    <w:rsid w:val="003F579A"/>
    <w:rsid w:val="003F732A"/>
    <w:rsid w:val="00413E8B"/>
    <w:rsid w:val="00421416"/>
    <w:rsid w:val="00422AC5"/>
    <w:rsid w:val="00480B2E"/>
    <w:rsid w:val="004864FA"/>
    <w:rsid w:val="00495DB8"/>
    <w:rsid w:val="004A378F"/>
    <w:rsid w:val="004A51BD"/>
    <w:rsid w:val="004B1004"/>
    <w:rsid w:val="004B46D0"/>
    <w:rsid w:val="004B48D4"/>
    <w:rsid w:val="004C0E75"/>
    <w:rsid w:val="004C6F35"/>
    <w:rsid w:val="004D2D93"/>
    <w:rsid w:val="004D6BEC"/>
    <w:rsid w:val="004E798E"/>
    <w:rsid w:val="00511AE9"/>
    <w:rsid w:val="005140FB"/>
    <w:rsid w:val="00515EC0"/>
    <w:rsid w:val="00521FF5"/>
    <w:rsid w:val="005346C4"/>
    <w:rsid w:val="0054794E"/>
    <w:rsid w:val="00570791"/>
    <w:rsid w:val="00570E86"/>
    <w:rsid w:val="00576707"/>
    <w:rsid w:val="005944EA"/>
    <w:rsid w:val="005A7659"/>
    <w:rsid w:val="005C0F56"/>
    <w:rsid w:val="005D0093"/>
    <w:rsid w:val="005D18FF"/>
    <w:rsid w:val="005E2232"/>
    <w:rsid w:val="005E6AF1"/>
    <w:rsid w:val="005F3136"/>
    <w:rsid w:val="005F3B8D"/>
    <w:rsid w:val="00601CCD"/>
    <w:rsid w:val="00604C1A"/>
    <w:rsid w:val="00624230"/>
    <w:rsid w:val="0062571C"/>
    <w:rsid w:val="00631877"/>
    <w:rsid w:val="006411DE"/>
    <w:rsid w:val="006426E9"/>
    <w:rsid w:val="00647615"/>
    <w:rsid w:val="00660DF0"/>
    <w:rsid w:val="00667555"/>
    <w:rsid w:val="00683EEA"/>
    <w:rsid w:val="00690BCB"/>
    <w:rsid w:val="00697ACE"/>
    <w:rsid w:val="006A1F0F"/>
    <w:rsid w:val="006B320E"/>
    <w:rsid w:val="006B709D"/>
    <w:rsid w:val="006B7F76"/>
    <w:rsid w:val="006C15D1"/>
    <w:rsid w:val="006E6EA6"/>
    <w:rsid w:val="00721855"/>
    <w:rsid w:val="00742B03"/>
    <w:rsid w:val="0075011E"/>
    <w:rsid w:val="00785966"/>
    <w:rsid w:val="00785ED9"/>
    <w:rsid w:val="00796F21"/>
    <w:rsid w:val="007A50F0"/>
    <w:rsid w:val="007A6CBD"/>
    <w:rsid w:val="007B63A4"/>
    <w:rsid w:val="007C7DAC"/>
    <w:rsid w:val="007D7972"/>
    <w:rsid w:val="007F155A"/>
    <w:rsid w:val="0080205D"/>
    <w:rsid w:val="00803913"/>
    <w:rsid w:val="008135A3"/>
    <w:rsid w:val="00816CE9"/>
    <w:rsid w:val="008204E5"/>
    <w:rsid w:val="00830D53"/>
    <w:rsid w:val="00863BF5"/>
    <w:rsid w:val="00864A23"/>
    <w:rsid w:val="0086654F"/>
    <w:rsid w:val="008939F2"/>
    <w:rsid w:val="00895707"/>
    <w:rsid w:val="008A0CA4"/>
    <w:rsid w:val="008B3901"/>
    <w:rsid w:val="008B4A6C"/>
    <w:rsid w:val="008D0C52"/>
    <w:rsid w:val="008E1B3B"/>
    <w:rsid w:val="008F002B"/>
    <w:rsid w:val="008F786E"/>
    <w:rsid w:val="00902257"/>
    <w:rsid w:val="0091653F"/>
    <w:rsid w:val="009213D9"/>
    <w:rsid w:val="00933832"/>
    <w:rsid w:val="00940F4F"/>
    <w:rsid w:val="00944F03"/>
    <w:rsid w:val="00963DF2"/>
    <w:rsid w:val="009647FC"/>
    <w:rsid w:val="00966A80"/>
    <w:rsid w:val="00972524"/>
    <w:rsid w:val="00972F04"/>
    <w:rsid w:val="00975006"/>
    <w:rsid w:val="00997AD9"/>
    <w:rsid w:val="009A119B"/>
    <w:rsid w:val="009A5FD6"/>
    <w:rsid w:val="009A6AC0"/>
    <w:rsid w:val="009B24DE"/>
    <w:rsid w:val="009C1037"/>
    <w:rsid w:val="009C18F9"/>
    <w:rsid w:val="009E2C30"/>
    <w:rsid w:val="009E5AE9"/>
    <w:rsid w:val="009F5B4B"/>
    <w:rsid w:val="009F69CB"/>
    <w:rsid w:val="00A01B82"/>
    <w:rsid w:val="00A0417E"/>
    <w:rsid w:val="00A10AC3"/>
    <w:rsid w:val="00A273BF"/>
    <w:rsid w:val="00A3467F"/>
    <w:rsid w:val="00A545BA"/>
    <w:rsid w:val="00A56A16"/>
    <w:rsid w:val="00A62A83"/>
    <w:rsid w:val="00A65BA0"/>
    <w:rsid w:val="00A72718"/>
    <w:rsid w:val="00A72751"/>
    <w:rsid w:val="00A7380B"/>
    <w:rsid w:val="00AA6262"/>
    <w:rsid w:val="00AA79C8"/>
    <w:rsid w:val="00AD13DC"/>
    <w:rsid w:val="00AD227E"/>
    <w:rsid w:val="00AD5346"/>
    <w:rsid w:val="00AF2D87"/>
    <w:rsid w:val="00AF3B41"/>
    <w:rsid w:val="00AF72A1"/>
    <w:rsid w:val="00B046B8"/>
    <w:rsid w:val="00B12374"/>
    <w:rsid w:val="00B14142"/>
    <w:rsid w:val="00B22C35"/>
    <w:rsid w:val="00B26F57"/>
    <w:rsid w:val="00B570F1"/>
    <w:rsid w:val="00B633BE"/>
    <w:rsid w:val="00B64864"/>
    <w:rsid w:val="00B66E49"/>
    <w:rsid w:val="00B72078"/>
    <w:rsid w:val="00B72F16"/>
    <w:rsid w:val="00BC4D31"/>
    <w:rsid w:val="00C16A29"/>
    <w:rsid w:val="00C21D39"/>
    <w:rsid w:val="00C22B34"/>
    <w:rsid w:val="00C260C9"/>
    <w:rsid w:val="00C30B26"/>
    <w:rsid w:val="00C368AF"/>
    <w:rsid w:val="00C41631"/>
    <w:rsid w:val="00C44089"/>
    <w:rsid w:val="00C45985"/>
    <w:rsid w:val="00C54276"/>
    <w:rsid w:val="00C6614D"/>
    <w:rsid w:val="00C66AB5"/>
    <w:rsid w:val="00C715DB"/>
    <w:rsid w:val="00C83C3E"/>
    <w:rsid w:val="00C969A4"/>
    <w:rsid w:val="00CB0050"/>
    <w:rsid w:val="00CB11F0"/>
    <w:rsid w:val="00CD12EE"/>
    <w:rsid w:val="00CD1447"/>
    <w:rsid w:val="00CE087A"/>
    <w:rsid w:val="00CE43FF"/>
    <w:rsid w:val="00CF724B"/>
    <w:rsid w:val="00D13740"/>
    <w:rsid w:val="00D15D09"/>
    <w:rsid w:val="00D23FBB"/>
    <w:rsid w:val="00D2451E"/>
    <w:rsid w:val="00D95C71"/>
    <w:rsid w:val="00DA4243"/>
    <w:rsid w:val="00DB2008"/>
    <w:rsid w:val="00DB2A3C"/>
    <w:rsid w:val="00DC1D37"/>
    <w:rsid w:val="00DC3AC7"/>
    <w:rsid w:val="00DE756B"/>
    <w:rsid w:val="00DF690B"/>
    <w:rsid w:val="00DF6941"/>
    <w:rsid w:val="00E1253E"/>
    <w:rsid w:val="00E2004C"/>
    <w:rsid w:val="00E215CD"/>
    <w:rsid w:val="00E40017"/>
    <w:rsid w:val="00E52A9C"/>
    <w:rsid w:val="00E54EF8"/>
    <w:rsid w:val="00E557CF"/>
    <w:rsid w:val="00E55D55"/>
    <w:rsid w:val="00E60FE7"/>
    <w:rsid w:val="00E61E1D"/>
    <w:rsid w:val="00E64298"/>
    <w:rsid w:val="00E83C78"/>
    <w:rsid w:val="00E91A9C"/>
    <w:rsid w:val="00E920A6"/>
    <w:rsid w:val="00EA13FF"/>
    <w:rsid w:val="00EB261D"/>
    <w:rsid w:val="00EE2471"/>
    <w:rsid w:val="00EE2DE6"/>
    <w:rsid w:val="00EF4A10"/>
    <w:rsid w:val="00F01721"/>
    <w:rsid w:val="00F16400"/>
    <w:rsid w:val="00F24647"/>
    <w:rsid w:val="00F30CF3"/>
    <w:rsid w:val="00F32A35"/>
    <w:rsid w:val="00F36644"/>
    <w:rsid w:val="00F37233"/>
    <w:rsid w:val="00F61C9E"/>
    <w:rsid w:val="00F65732"/>
    <w:rsid w:val="00F660B3"/>
    <w:rsid w:val="00F67691"/>
    <w:rsid w:val="00F67986"/>
    <w:rsid w:val="00F73288"/>
    <w:rsid w:val="00F73DD0"/>
    <w:rsid w:val="00F75EA4"/>
    <w:rsid w:val="00F806B9"/>
    <w:rsid w:val="00F82C06"/>
    <w:rsid w:val="00F94D3A"/>
    <w:rsid w:val="00F965F7"/>
    <w:rsid w:val="00FA1E6C"/>
    <w:rsid w:val="00FC71AC"/>
    <w:rsid w:val="00FD58A6"/>
    <w:rsid w:val="00FE795F"/>
    <w:rsid w:val="00FF034B"/>
    <w:rsid w:val="2876F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4BBCA76"/>
  <w15:docId w15:val="{0FFA1379-CD35-47A3-B41C-D351951E1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AF2D87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rsid w:val="00AF2D87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sid w:val="00AF2D87"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sid w:val="00AF2D87"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sid w:val="00AF2D87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1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rsid w:val="00AF2D87"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sid w:val="00AF2D87"/>
    <w:rPr>
      <w:sz w:val="24"/>
    </w:rPr>
  </w:style>
  <w:style w:type="paragraph" w:customStyle="1" w:styleId="SubtitleCover">
    <w:name w:val="Subtitle Cover"/>
    <w:basedOn w:val="TitleCover"/>
    <w:next w:val="BodyText"/>
    <w:rsid w:val="00AF2D87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sid w:val="00AF2D87"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rsid w:val="00AF2D87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rsid w:val="00AF2D87"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rsid w:val="00AF2D87"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2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lang w:val="pt-BR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b/>
      <w:bCs/>
      <w:lang w:val="pt-BR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  <w:style w:type="character" w:styleId="PlaceholderText">
    <w:name w:val="Placeholder Text"/>
    <w:basedOn w:val="DefaultParagraphFont"/>
    <w:uiPriority w:val="99"/>
    <w:semiHidden/>
    <w:rsid w:val="00EF4A10"/>
    <w:rPr>
      <w:color w:val="808080"/>
    </w:rPr>
  </w:style>
  <w:style w:type="character" w:styleId="FollowedHyperlink">
    <w:name w:val="FollowedHyperlink"/>
    <w:basedOn w:val="DefaultParagraphFont"/>
    <w:rsid w:val="00C6614D"/>
    <w:rPr>
      <w:color w:val="96A9A9" w:themeColor="followedHyperlink"/>
      <w:u w:val="single"/>
    </w:rPr>
  </w:style>
  <w:style w:type="table" w:styleId="Table3Deffects3">
    <w:name w:val="Table 3D effects 3"/>
    <w:basedOn w:val="TableNormal"/>
    <w:rsid w:val="000641D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rfulGrid-Accent1">
    <w:name w:val="Colorful Grid Accent 1"/>
    <w:basedOn w:val="TableNormal"/>
    <w:uiPriority w:val="73"/>
    <w:rsid w:val="002A3E7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8CD" w:themeFill="accent1" w:themeFillTint="33"/>
    </w:tcPr>
    <w:tblStylePr w:type="firstRow">
      <w:rPr>
        <w:b/>
        <w:bCs/>
      </w:rPr>
      <w:tblPr/>
      <w:tcPr>
        <w:shd w:val="clear" w:color="auto" w:fill="F4B29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B29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9D3511" w:themeFill="accent1" w:themeFillShade="BF"/>
      </w:tcPr>
    </w:tblStylePr>
    <w:tblStylePr w:type="band1Vert">
      <w:tblPr/>
      <w:tcPr>
        <w:shd w:val="clear" w:color="auto" w:fill="F19F82" w:themeFill="accent1" w:themeFillTint="7F"/>
      </w:tcPr>
    </w:tblStylePr>
    <w:tblStylePr w:type="band1Horz">
      <w:tblPr/>
      <w:tcPr>
        <w:shd w:val="clear" w:color="auto" w:fill="F19F82" w:themeFill="accent1" w:themeFillTint="7F"/>
      </w:tcPr>
    </w:tblStylePr>
  </w:style>
  <w:style w:type="table" w:styleId="TableGrid">
    <w:name w:val="Table Grid"/>
    <w:basedOn w:val="TableNormal"/>
    <w:uiPriority w:val="39"/>
    <w:rsid w:val="00E215CD"/>
    <w:pPr>
      <w:spacing w:after="0" w:line="240" w:lineRule="auto"/>
    </w:pPr>
    <w:rPr>
      <w:rFonts w:eastAsiaTheme="minorHAnsi"/>
      <w:lang w:val="pt-B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4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9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9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1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0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1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82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5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32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1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%20Ricardi\AppData\Roaming\Microsoft\Modelos\BusinessReport_Office2010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E487D5-43B9-4366-B41B-E2205173B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BusinessReport_Office2010.dotx</Template>
  <TotalTime>1503</TotalTime>
  <Pages>12</Pages>
  <Words>1148</Words>
  <Characters>6200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Declaração do Escopo do Projeto</vt:lpstr>
    </vt:vector>
  </TitlesOfParts>
  <Company>www.easybok.com.br</Company>
  <LinksUpToDate>false</LinksUpToDate>
  <CharactersWithSpaces>7334</CharactersWithSpaces>
  <SharedDoc>false</SharedDoc>
  <HyperlinkBase>www.easybok.com.br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Declaração do Escopo do Projeto</dc:title>
  <dc:subject>[Olho de Tandera]</dc:subject>
  <dc:creator>Jefferson Ribeiro de Faria</dc:creator>
  <cp:keywords>andre.ricardi@easybok.com.br</cp:keywords>
  <dc:description>Modelo de documento de uso livre, desde que seja citada a fonte. Não se esqueça de sempre consultar o Guia PMBOK® 5ª edição e outras publicações para maior detalhamento, e para aumentar as chances de atingir resultados consistentes em seus projetos.</dc:description>
  <cp:lastModifiedBy>Jefferson Ribeiro</cp:lastModifiedBy>
  <cp:revision>10</cp:revision>
  <cp:lastPrinted>2013-01-20T12:19:00Z</cp:lastPrinted>
  <dcterms:created xsi:type="dcterms:W3CDTF">2016-11-25T23:01:00Z</dcterms:created>
  <dcterms:modified xsi:type="dcterms:W3CDTF">2017-02-24T00:35:00Z</dcterms:modified>
  <cp:category>Guia PMBOK 5ª edição</cp:category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